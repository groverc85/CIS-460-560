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E44D2E" w14:textId="3ED01EE1" w:rsidR="00557F6D" w:rsidRDefault="00906811">
      <w:pPr>
        <w:pStyle w:val="Heading1"/>
      </w:pPr>
      <w:r>
        <w:t>Interactive Computer Graphics</w:t>
      </w:r>
      <w:r w:rsidR="008E1FB6">
        <w:t xml:space="preserve"> notes CIS 560</w:t>
      </w:r>
    </w:p>
    <w:p w14:paraId="6C71CDE0" w14:textId="49E96A00" w:rsidR="00557F6D" w:rsidRDefault="009733BC" w:rsidP="00906811">
      <w:pPr>
        <w:pStyle w:val="ListBullet"/>
      </w:pPr>
      <w:r>
        <w:t>Adam Mally</w:t>
      </w:r>
    </w:p>
    <w:p w14:paraId="60C03CCD" w14:textId="1C21231D" w:rsidR="009733BC" w:rsidRDefault="001E1291" w:rsidP="00906811">
      <w:pPr>
        <w:pStyle w:val="ListBullet"/>
      </w:pPr>
      <w:hyperlink r:id="rId7" w:history="1">
        <w:r w:rsidR="009733BC" w:rsidRPr="009A3035">
          <w:rPr>
            <w:rStyle w:val="Hyperlink"/>
          </w:rPr>
          <w:t>Cis460@seas.upenn.edu</w:t>
        </w:r>
      </w:hyperlink>
    </w:p>
    <w:p w14:paraId="58CFBB93" w14:textId="258E1179" w:rsidR="009733BC" w:rsidRDefault="009733BC" w:rsidP="00906811">
      <w:pPr>
        <w:pStyle w:val="ListBullet"/>
      </w:pPr>
      <w:r>
        <w:t>Schedule meetings through email</w:t>
      </w:r>
    </w:p>
    <w:p w14:paraId="3E4CDB83" w14:textId="0BD4F60D" w:rsidR="009733BC" w:rsidRDefault="009733BC" w:rsidP="00906811">
      <w:pPr>
        <w:pStyle w:val="ListBullet"/>
      </w:pPr>
      <w:r>
        <w:t>Regular office hours held in Moore 100C</w:t>
      </w:r>
    </w:p>
    <w:p w14:paraId="334C2930" w14:textId="2A49B55A" w:rsidR="009733BC" w:rsidRDefault="009733BC" w:rsidP="00906811">
      <w:pPr>
        <w:pStyle w:val="ListBullet"/>
      </w:pPr>
      <w:r>
        <w:t>TA office hours: Moore 100C, time posted on course web site</w:t>
      </w:r>
    </w:p>
    <w:p w14:paraId="4E731C1C" w14:textId="2D4AC55A" w:rsidR="00AA55AB" w:rsidRDefault="00AA55AB" w:rsidP="00AA55AB">
      <w:pPr>
        <w:pStyle w:val="ListBullet"/>
      </w:pPr>
      <w:r>
        <w:t xml:space="preserve">Course website: </w:t>
      </w:r>
      <w:hyperlink r:id="rId8" w:history="1">
        <w:r w:rsidRPr="009A3035">
          <w:rPr>
            <w:rStyle w:val="Hyperlink"/>
          </w:rPr>
          <w:t>www.cis.upenn.edu/~cis460/16fa/index.html</w:t>
        </w:r>
      </w:hyperlink>
    </w:p>
    <w:p w14:paraId="4525D34A" w14:textId="1D757B2F" w:rsidR="0005245E" w:rsidRDefault="00AA55AB" w:rsidP="0005245E">
      <w:pPr>
        <w:pStyle w:val="ListBullet"/>
      </w:pPr>
      <w:r>
        <w:t>Course Piazza sign-up link:</w:t>
      </w:r>
      <w:r w:rsidR="0005245E">
        <w:t xml:space="preserve"> </w:t>
      </w:r>
      <w:hyperlink r:id="rId9" w:history="1">
        <w:r w:rsidR="0005245E" w:rsidRPr="009A3035">
          <w:rPr>
            <w:rStyle w:val="Hyperlink"/>
          </w:rPr>
          <w:t>www.piazza.com/upenn/fall2016/cis460560</w:t>
        </w:r>
      </w:hyperlink>
      <w:r w:rsidR="0005245E">
        <w:t xml:space="preserve"> </w:t>
      </w:r>
    </w:p>
    <w:p w14:paraId="188CC5F6" w14:textId="07B311F6" w:rsidR="00AA55AB" w:rsidRDefault="008360FE" w:rsidP="00AA55AB">
      <w:pPr>
        <w:pStyle w:val="ListBullet"/>
      </w:pPr>
      <w:r>
        <w:t>We do not use canvas</w:t>
      </w:r>
    </w:p>
    <w:p w14:paraId="6F616D82" w14:textId="77777777" w:rsidR="008360FE" w:rsidRDefault="008360FE" w:rsidP="0005245E">
      <w:pPr>
        <w:pStyle w:val="ListBullet"/>
        <w:numPr>
          <w:ilvl w:val="0"/>
          <w:numId w:val="0"/>
        </w:numPr>
        <w:ind w:left="432" w:hanging="432"/>
      </w:pPr>
    </w:p>
    <w:p w14:paraId="3F037B90" w14:textId="66955FA8" w:rsidR="0005245E" w:rsidRDefault="0005245E" w:rsidP="0005245E">
      <w:pPr>
        <w:pStyle w:val="ListBullet"/>
        <w:numPr>
          <w:ilvl w:val="0"/>
          <w:numId w:val="0"/>
        </w:numPr>
        <w:ind w:left="432" w:hanging="432"/>
      </w:pPr>
      <w:r>
        <w:t xml:space="preserve">Node a; </w:t>
      </w:r>
      <w:r w:rsidR="00983A5A">
        <w:t xml:space="preserve"> //</w:t>
      </w:r>
      <w:r w:rsidR="00DE791C">
        <w:t xml:space="preserve"> </w:t>
      </w:r>
      <w:r>
        <w:t>a starts in stack and node also starts in stack</w:t>
      </w:r>
    </w:p>
    <w:p w14:paraId="43FCDD77" w14:textId="5B1D076D" w:rsidR="0005245E" w:rsidRDefault="0005245E" w:rsidP="00C23AF9">
      <w:pPr>
        <w:pStyle w:val="ListBullet"/>
        <w:numPr>
          <w:ilvl w:val="0"/>
          <w:numId w:val="0"/>
        </w:numPr>
        <w:ind w:left="432" w:hanging="432"/>
      </w:pPr>
      <w:r>
        <w:t>Node* b = new Node(); // b starts in stack and Node starts in heap</w:t>
      </w:r>
    </w:p>
    <w:p w14:paraId="03B2B485" w14:textId="77777777" w:rsidR="00C23AF9" w:rsidRDefault="00C23AF9" w:rsidP="00C23AF9">
      <w:pPr>
        <w:pStyle w:val="ListBullet"/>
        <w:numPr>
          <w:ilvl w:val="0"/>
          <w:numId w:val="0"/>
        </w:numPr>
        <w:ind w:left="432" w:hanging="432"/>
      </w:pPr>
    </w:p>
    <w:p w14:paraId="79C41693" w14:textId="18293613" w:rsidR="00C23AF9" w:rsidRDefault="00C23AF9" w:rsidP="00C23AF9">
      <w:pPr>
        <w:pStyle w:val="ListBullet"/>
        <w:numPr>
          <w:ilvl w:val="0"/>
          <w:numId w:val="0"/>
        </w:numPr>
        <w:ind w:left="432" w:hanging="432"/>
      </w:pPr>
      <w:r>
        <w:t xml:space="preserve">Int&amp; b = *a; </w:t>
      </w:r>
      <w:r w:rsidR="00C57CC9">
        <w:t>//illegal since b would be null</w:t>
      </w:r>
    </w:p>
    <w:p w14:paraId="17AE4F7A" w14:textId="1E3E75F5" w:rsidR="00DB5C92" w:rsidRDefault="00DB5C92" w:rsidP="00C23AF9">
      <w:pPr>
        <w:pStyle w:val="ListBullet"/>
        <w:numPr>
          <w:ilvl w:val="0"/>
          <w:numId w:val="0"/>
        </w:numPr>
        <w:ind w:left="432" w:hanging="432"/>
      </w:pPr>
      <w:r>
        <w:t>Int* a = null; //illegal</w:t>
      </w:r>
    </w:p>
    <w:p w14:paraId="6E7990E8" w14:textId="77777777" w:rsidR="00E90010" w:rsidRDefault="00E90010" w:rsidP="00E90010"/>
    <w:p w14:paraId="0E97D670" w14:textId="77777777" w:rsidR="00E90010" w:rsidRPr="00FE2528" w:rsidRDefault="00E90010" w:rsidP="00E90010">
      <w:pPr>
        <w:rPr>
          <w:b/>
        </w:rPr>
      </w:pPr>
      <w:r w:rsidRPr="00FE2528">
        <w:rPr>
          <w:b/>
        </w:rPr>
        <w:t>int* const cptr  = a;</w:t>
      </w:r>
    </w:p>
    <w:p w14:paraId="102C2EFD" w14:textId="2A05C64C" w:rsidR="00E90010" w:rsidRPr="00E90010" w:rsidRDefault="00E90010" w:rsidP="00E90010">
      <w:r w:rsidRPr="00E90010">
        <w:t xml:space="preserve">cptr can only point to </w:t>
      </w:r>
      <w:r w:rsidR="00BA757D">
        <w:t xml:space="preserve">certain </w:t>
      </w:r>
      <w:r w:rsidRPr="00E90010">
        <w:t>memory address, value of a can be changed.</w:t>
      </w:r>
    </w:p>
    <w:p w14:paraId="0A1364EC" w14:textId="77777777" w:rsidR="00E90010" w:rsidRPr="00FE2528" w:rsidRDefault="00E90010" w:rsidP="00E90010">
      <w:pPr>
        <w:rPr>
          <w:b/>
        </w:rPr>
      </w:pPr>
      <w:r w:rsidRPr="00FE2528">
        <w:rPr>
          <w:b/>
        </w:rPr>
        <w:t>const int* cptr; = int const *cptr;</w:t>
      </w:r>
    </w:p>
    <w:p w14:paraId="75CAE704" w14:textId="26BA6A73" w:rsidR="00E90010" w:rsidRPr="00E90010" w:rsidRDefault="00E90010" w:rsidP="00E90010">
      <w:r w:rsidRPr="00E90010">
        <w:t>the content pointer points to cannot be changed, but pointer itself is mutable.</w:t>
      </w:r>
    </w:p>
    <w:p w14:paraId="040D83FC" w14:textId="77777777" w:rsidR="00E90010" w:rsidRPr="00FE2528" w:rsidRDefault="00E90010" w:rsidP="00E90010">
      <w:pPr>
        <w:rPr>
          <w:b/>
        </w:rPr>
      </w:pPr>
      <w:r w:rsidRPr="00FE2528">
        <w:rPr>
          <w:b/>
        </w:rPr>
        <w:t>const int &amp; cptr;</w:t>
      </w:r>
    </w:p>
    <w:p w14:paraId="158D1405" w14:textId="77777777" w:rsidR="00E90010" w:rsidRPr="00E90010" w:rsidRDefault="00E90010" w:rsidP="00E90010">
      <w:r w:rsidRPr="00E90010">
        <w:t>both pointer and what pointer refers to (&amp;) cannot be changed.</w:t>
      </w:r>
    </w:p>
    <w:p w14:paraId="6045C381" w14:textId="77777777" w:rsidR="00E90010" w:rsidRPr="00E90010" w:rsidRDefault="00E90010" w:rsidP="00E90010"/>
    <w:p w14:paraId="6F6A14D6" w14:textId="77777777" w:rsidR="00E90010" w:rsidRPr="00E90010" w:rsidRDefault="00E90010" w:rsidP="00E90010">
      <w:r w:rsidRPr="00E90010">
        <w:t>float length() const;</w:t>
      </w:r>
    </w:p>
    <w:p w14:paraId="53AE41F0" w14:textId="77777777" w:rsidR="00E90010" w:rsidRPr="00E90010" w:rsidRDefault="00E90010" w:rsidP="00E90010">
      <w:r w:rsidRPr="00E90010">
        <w:t>without const modifier, const variables cannot call this function.</w:t>
      </w:r>
    </w:p>
    <w:p w14:paraId="5F24791D" w14:textId="77777777" w:rsidR="00E90010" w:rsidRPr="00E90010" w:rsidRDefault="00E90010" w:rsidP="00E90010">
      <w:r w:rsidRPr="00E90010">
        <w:t>with const modifier, both const and non-const variables can both call length().</w:t>
      </w:r>
    </w:p>
    <w:p w14:paraId="15474114" w14:textId="77777777" w:rsidR="00E90010" w:rsidRPr="00E90010" w:rsidRDefault="00E90010" w:rsidP="00E90010">
      <w:pPr>
        <w:rPr>
          <w:lang w:eastAsia="zh-CN"/>
        </w:rPr>
      </w:pPr>
      <w:r w:rsidRPr="00E90010">
        <w:t>you can assign the result of length() to a non-const/const variable.</w:t>
      </w:r>
    </w:p>
    <w:p w14:paraId="69985330" w14:textId="77777777" w:rsidR="00E90010" w:rsidRPr="00E90010" w:rsidRDefault="00E90010" w:rsidP="00E90010">
      <w:r w:rsidRPr="00E90010">
        <w:t>e.c. const float L = v.length(); or float L2 = v.length()</w:t>
      </w:r>
    </w:p>
    <w:p w14:paraId="13BC37C0" w14:textId="77777777" w:rsidR="00E90010" w:rsidRPr="00E90010" w:rsidRDefault="00E90010" w:rsidP="00E90010">
      <w:pPr>
        <w:rPr>
          <w:lang w:eastAsia="zh-CN"/>
        </w:rPr>
      </w:pPr>
    </w:p>
    <w:p w14:paraId="36B37606" w14:textId="77777777" w:rsidR="00E90010" w:rsidRPr="00E90010" w:rsidRDefault="00E90010" w:rsidP="00E90010">
      <w:r w:rsidRPr="00E90010">
        <w:t>int&amp; GetAgeC() const {} // GetAgeC() is a const function</w:t>
      </w:r>
    </w:p>
    <w:p w14:paraId="1DC3A3A4" w14:textId="77777777" w:rsidR="00E90010" w:rsidRDefault="00E90010" w:rsidP="00E90010">
      <w:r w:rsidRPr="00E90010">
        <w:t>const int&amp; GetAgeC() {} //GetAgeC() is not a const function, it just returns a const type variable</w:t>
      </w:r>
    </w:p>
    <w:p w14:paraId="428F82D6" w14:textId="77777777" w:rsidR="006D0BFE" w:rsidRPr="00E90010" w:rsidRDefault="006D0BFE" w:rsidP="00E90010"/>
    <w:p w14:paraId="75698DC9" w14:textId="5A4128B2" w:rsidR="00E90010" w:rsidRDefault="00D153D1" w:rsidP="00E90010">
      <w:r>
        <w:rPr>
          <w:noProof/>
          <w:lang w:eastAsia="zh-CN"/>
        </w:rPr>
        <w:drawing>
          <wp:inline distT="0" distB="0" distL="0" distR="0" wp14:anchorId="2510FB5A" wp14:editId="61CEEC03">
            <wp:extent cx="5943600" cy="4157345"/>
            <wp:effectExtent l="0" t="0" r="0" b="8255"/>
            <wp:docPr id="1" name="Picture 1" descr="../Screen%20Shot%202016-09-12%20at%202.39.1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6-09-12%20at%202.39.10%20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DA762" w14:textId="5992AA1C" w:rsidR="00D153D1" w:rsidRDefault="00D153D1" w:rsidP="00E90010">
      <w:r>
        <w:lastRenderedPageBreak/>
        <w:t>Answer is 4. Ptr type(int *) and 8(int) type mismatch, we could use cast to match the type.</w:t>
      </w:r>
    </w:p>
    <w:p w14:paraId="6A94CA43" w14:textId="77777777" w:rsidR="00D153D1" w:rsidRDefault="00D153D1" w:rsidP="00E90010"/>
    <w:p w14:paraId="36187202" w14:textId="2C0ECAEA" w:rsidR="00C641B6" w:rsidRDefault="00C641B6" w:rsidP="00E90010">
      <w:r>
        <w:rPr>
          <w:noProof/>
          <w:lang w:eastAsia="zh-CN"/>
        </w:rPr>
        <w:drawing>
          <wp:inline distT="0" distB="0" distL="0" distR="0" wp14:anchorId="742B5064" wp14:editId="614B97E3">
            <wp:extent cx="5932805" cy="4135755"/>
            <wp:effectExtent l="0" t="0" r="10795" b="4445"/>
            <wp:docPr id="2" name="Picture 2" descr="../Screen%20Shot%202016-09-12%20at%202.51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6-09-12%20at%202.51.15%20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B389E" w14:textId="5964E529" w:rsidR="00C641B6" w:rsidRDefault="00C641B6" w:rsidP="00E90010">
      <w:r>
        <w:t>Dynamic type of g2 is Square*.</w:t>
      </w:r>
    </w:p>
    <w:p w14:paraId="2DF6353B" w14:textId="77777777" w:rsidR="00C641B6" w:rsidRPr="00E90010" w:rsidRDefault="00C641B6" w:rsidP="00E90010"/>
    <w:p w14:paraId="548F308D" w14:textId="6D715599" w:rsidR="00E90010" w:rsidRDefault="00E90010" w:rsidP="00E90010">
      <w:r w:rsidRPr="00E90010">
        <w:t>when you delete a pointer, you should always set the pointer to nullptr.</w:t>
      </w:r>
    </w:p>
    <w:p w14:paraId="4037D265" w14:textId="77777777" w:rsidR="000B6E84" w:rsidRDefault="000B6E84" w:rsidP="00E90010"/>
    <w:p w14:paraId="5B075DD9" w14:textId="77777777" w:rsidR="000B6E84" w:rsidRDefault="000B6E84" w:rsidP="00E90010">
      <w:r>
        <w:t>GL_ARRAY_BUFFER; Per-vertex data, e.g. color</w:t>
      </w:r>
    </w:p>
    <w:p w14:paraId="388F3752" w14:textId="0622D3D4" w:rsidR="000B6E84" w:rsidRDefault="000B6E84" w:rsidP="00E90010">
      <w:r>
        <w:t xml:space="preserve">GL_ELEMENT_ARRAY_BUFFER; Vertex ordering information </w:t>
      </w:r>
    </w:p>
    <w:p w14:paraId="3D18CC53" w14:textId="77777777" w:rsidR="00D17C45" w:rsidRDefault="00D17C45" w:rsidP="00E90010"/>
    <w:p w14:paraId="7B635D4C" w14:textId="24330D01" w:rsidR="00D17C45" w:rsidRDefault="00D17C45" w:rsidP="00E90010">
      <w:pPr>
        <w:rPr>
          <w:lang w:eastAsia="zh-CN"/>
        </w:rPr>
      </w:pPr>
      <w:r>
        <w:t xml:space="preserve">If </w:t>
      </w:r>
      <w:r w:rsidR="00E93147">
        <w:t xml:space="preserve">you </w:t>
      </w:r>
      <w:r>
        <w:t xml:space="preserve">declare a variable in a shader file but </w:t>
      </w:r>
      <w:r w:rsidR="00BD0434">
        <w:t>don’t use this variable, OpenGL will return -1.</w:t>
      </w:r>
    </w:p>
    <w:p w14:paraId="58426C1C" w14:textId="77777777" w:rsidR="00BD490A" w:rsidRDefault="00BD490A" w:rsidP="00E90010">
      <w:pPr>
        <w:rPr>
          <w:lang w:eastAsia="zh-CN"/>
        </w:rPr>
      </w:pPr>
    </w:p>
    <w:p w14:paraId="073A64F0" w14:textId="3A6DB5BE" w:rsidR="00BD490A" w:rsidRDefault="00BD490A" w:rsidP="00E90010">
      <w:pPr>
        <w:rPr>
          <w:lang w:eastAsia="zh-CN"/>
        </w:rPr>
      </w:pPr>
      <w:r>
        <w:rPr>
          <w:lang w:eastAsia="zh-CN"/>
        </w:rPr>
        <w:lastRenderedPageBreak/>
        <w:t>I</w:t>
      </w:r>
      <w:r>
        <w:rPr>
          <w:rFonts w:hint="eastAsia"/>
          <w:lang w:eastAsia="zh-CN"/>
        </w:rPr>
        <w:t>dentity transformation matrices</w:t>
      </w:r>
    </w:p>
    <w:p w14:paraId="42470A94" w14:textId="1CB159BE" w:rsidR="00BD490A" w:rsidRDefault="00BD490A" w:rsidP="00E90010">
      <w:pPr>
        <w:rPr>
          <w:lang w:eastAsia="zh-CN"/>
        </w:rPr>
      </w:pPr>
      <w:r>
        <w:rPr>
          <w:lang w:eastAsia="zh-CN"/>
        </w:rPr>
        <w:t>C</w:t>
      </w:r>
      <w:r>
        <w:rPr>
          <w:rFonts w:hint="eastAsia"/>
          <w:lang w:eastAsia="zh-CN"/>
        </w:rPr>
        <w:t>++ concepts</w:t>
      </w:r>
    </w:p>
    <w:p w14:paraId="7EFF2167" w14:textId="77777777" w:rsidR="00BD490A" w:rsidRDefault="00BD490A" w:rsidP="00E90010">
      <w:pPr>
        <w:rPr>
          <w:lang w:eastAsia="zh-CN"/>
        </w:rPr>
      </w:pPr>
    </w:p>
    <w:p w14:paraId="504B32A7" w14:textId="45E62EA2" w:rsidR="00AA6C63" w:rsidRDefault="00AA6C63" w:rsidP="00E90010">
      <w:pPr>
        <w:rPr>
          <w:lang w:eastAsia="zh-CN"/>
        </w:rPr>
      </w:pPr>
      <w:r>
        <w:rPr>
          <w:rFonts w:hint="eastAsia"/>
          <w:lang w:eastAsia="zh-CN"/>
        </w:rPr>
        <w:t xml:space="preserve">Back-face </w:t>
      </w:r>
      <w:r>
        <w:rPr>
          <w:lang w:eastAsia="zh-CN"/>
        </w:rPr>
        <w:t>culling:</w:t>
      </w:r>
    </w:p>
    <w:p w14:paraId="24A0BFAE" w14:textId="0197882F" w:rsidR="00AA6C63" w:rsidRDefault="008D0294" w:rsidP="00E90010">
      <w:pPr>
        <w:rPr>
          <w:lang w:eastAsia="zh-CN"/>
        </w:rPr>
      </w:pPr>
      <w:r>
        <w:rPr>
          <w:lang w:eastAsia="zh-CN"/>
        </w:rPr>
        <w:t>D</w:t>
      </w:r>
      <w:r>
        <w:rPr>
          <w:rFonts w:hint="eastAsia"/>
          <w:lang w:eastAsia="zh-CN"/>
        </w:rPr>
        <w:t>ot product of the vector(from camera to a point on the triangle) and surface normal, if it</w:t>
      </w:r>
      <w:r>
        <w:rPr>
          <w:lang w:eastAsia="zh-CN"/>
        </w:rPr>
        <w:t>’</w:t>
      </w:r>
      <w:r>
        <w:rPr>
          <w:rFonts w:hint="eastAsia"/>
          <w:lang w:eastAsia="zh-CN"/>
        </w:rPr>
        <w:t>s positive then it</w:t>
      </w:r>
      <w:r>
        <w:rPr>
          <w:lang w:eastAsia="zh-CN"/>
        </w:rPr>
        <w:t>’</w:t>
      </w:r>
      <w:r>
        <w:rPr>
          <w:rFonts w:hint="eastAsia"/>
          <w:lang w:eastAsia="zh-CN"/>
        </w:rPr>
        <w:t>s a back-face.</w:t>
      </w:r>
    </w:p>
    <w:p w14:paraId="596687C9" w14:textId="449D212C" w:rsidR="00B03EAE" w:rsidRDefault="00B03EAE" w:rsidP="00E90010">
      <w:pPr>
        <w:rPr>
          <w:lang w:eastAsia="zh-CN"/>
        </w:rPr>
      </w:pPr>
      <w:r>
        <w:rPr>
          <w:rFonts w:hint="eastAsia"/>
          <w:lang w:eastAsia="zh-CN"/>
        </w:rPr>
        <w:t xml:space="preserve">OpenGL use the order of vertices to determine back-face culling, instead of </w:t>
      </w:r>
      <w:r>
        <w:rPr>
          <w:lang w:eastAsia="zh-CN"/>
        </w:rPr>
        <w:t>normal</w:t>
      </w:r>
      <w:r>
        <w:rPr>
          <w:rFonts w:hint="eastAsia"/>
          <w:lang w:eastAsia="zh-CN"/>
        </w:rPr>
        <w:t>.</w:t>
      </w:r>
    </w:p>
    <w:p w14:paraId="5B0E7CC2" w14:textId="77777777" w:rsidR="00B03EAE" w:rsidRDefault="00B03EAE" w:rsidP="00E90010">
      <w:pPr>
        <w:rPr>
          <w:lang w:eastAsia="zh-CN"/>
        </w:rPr>
      </w:pPr>
    </w:p>
    <w:p w14:paraId="20E79DF8" w14:textId="61C60738" w:rsidR="00EE3B50" w:rsidRDefault="00EE3B50" w:rsidP="00E90010">
      <w:pPr>
        <w:rPr>
          <w:lang w:eastAsia="zh-CN"/>
        </w:rPr>
      </w:pPr>
      <w:r>
        <w:rPr>
          <w:rFonts w:hint="eastAsia"/>
          <w:lang w:eastAsia="zh-CN"/>
        </w:rPr>
        <w:t xml:space="preserve">Scene graph </w:t>
      </w:r>
      <w:r>
        <w:rPr>
          <w:lang w:eastAsia="zh-CN"/>
        </w:rPr>
        <w:t>traversal</w:t>
      </w:r>
      <w:r>
        <w:rPr>
          <w:rFonts w:hint="eastAsia"/>
          <w:lang w:eastAsia="zh-CN"/>
        </w:rPr>
        <w:t>:</w:t>
      </w:r>
    </w:p>
    <w:p w14:paraId="050FCD02" w14:textId="3768E51D" w:rsidR="00EE3B50" w:rsidRDefault="00EE3B50" w:rsidP="00EE3B50">
      <w:pPr>
        <w:pStyle w:val="ListParagraph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 xml:space="preserve">Take in a node and transformation matrix, then </w:t>
      </w:r>
      <w:r>
        <w:rPr>
          <w:lang w:eastAsia="zh-CN"/>
        </w:rPr>
        <w:t>R</w:t>
      </w:r>
      <w:r>
        <w:rPr>
          <w:rFonts w:hint="eastAsia"/>
          <w:lang w:eastAsia="zh-CN"/>
        </w:rPr>
        <w:t>ecursively call itself.</w:t>
      </w:r>
    </w:p>
    <w:p w14:paraId="73E22D6C" w14:textId="77777777" w:rsidR="00444036" w:rsidRDefault="00444036" w:rsidP="00444036">
      <w:pPr>
        <w:rPr>
          <w:lang w:eastAsia="zh-CN"/>
        </w:rPr>
      </w:pPr>
      <w:r>
        <w:rPr>
          <w:lang w:eastAsia="zh-CN"/>
        </w:rPr>
        <w:t>V</w:t>
      </w:r>
      <w:r>
        <w:rPr>
          <w:rFonts w:hint="eastAsia"/>
          <w:lang w:eastAsia="zh-CN"/>
        </w:rPr>
        <w:t xml:space="preserve">oid traversal(Node *n, mat3 T); </w:t>
      </w:r>
    </w:p>
    <w:p w14:paraId="3B027A59" w14:textId="0BB8A4A9" w:rsidR="003F5449" w:rsidRDefault="00444036" w:rsidP="00444036">
      <w:pPr>
        <w:rPr>
          <w:lang w:eastAsia="zh-CN"/>
        </w:rPr>
      </w:pPr>
      <w:r>
        <w:rPr>
          <w:rFonts w:hint="eastAsia"/>
          <w:lang w:eastAsia="zh-CN"/>
        </w:rPr>
        <w:t>// T is not reference, since we only want to use the copy of this matrix</w:t>
      </w:r>
      <w:r w:rsidR="00436523">
        <w:rPr>
          <w:rFonts w:hint="eastAsia"/>
          <w:lang w:eastAsia="zh-CN"/>
        </w:rPr>
        <w:t xml:space="preserve"> instead modifying the original matrix and making it a mess.</w:t>
      </w:r>
    </w:p>
    <w:p w14:paraId="44CF4B81" w14:textId="65163096" w:rsidR="006E32D5" w:rsidRDefault="006E32D5" w:rsidP="00444036">
      <w:pPr>
        <w:rPr>
          <w:lang w:eastAsia="zh-CN"/>
        </w:rPr>
      </w:pPr>
      <w:r>
        <w:rPr>
          <w:rFonts w:hint="eastAsia"/>
          <w:lang w:eastAsia="zh-CN"/>
        </w:rPr>
        <w:t>// we use post-multiple to concatenate matrices together.</w:t>
      </w:r>
      <w:r w:rsidR="00F12D2C">
        <w:rPr>
          <w:rFonts w:hint="eastAsia"/>
          <w:lang w:eastAsia="zh-CN"/>
        </w:rPr>
        <w:t xml:space="preserve"> T = T* n-&gt;T;</w:t>
      </w:r>
    </w:p>
    <w:p w14:paraId="109DD60E" w14:textId="0B049CEE" w:rsidR="00EE3B50" w:rsidRDefault="00EE3B50" w:rsidP="00EE3B50">
      <w:pPr>
        <w:pStyle w:val="ListParagraph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If there</w:t>
      </w:r>
      <w:r>
        <w:rPr>
          <w:lang w:eastAsia="zh-CN"/>
        </w:rPr>
        <w:t>’</w:t>
      </w:r>
      <w:r>
        <w:rPr>
          <w:rFonts w:hint="eastAsia"/>
          <w:lang w:eastAsia="zh-CN"/>
        </w:rPr>
        <w:t>s geometry, then draw the geometry with transformation matrix applied.</w:t>
      </w:r>
    </w:p>
    <w:p w14:paraId="7BD40C16" w14:textId="77777777" w:rsidR="00F523F7" w:rsidRDefault="00F523F7" w:rsidP="00EE3B50">
      <w:pPr>
        <w:rPr>
          <w:lang w:eastAsia="zh-CN"/>
        </w:rPr>
      </w:pPr>
    </w:p>
    <w:p w14:paraId="378573E9" w14:textId="6F8AAEEB" w:rsidR="003C1C3E" w:rsidRDefault="003C1C3E" w:rsidP="00EE3B50">
      <w:pPr>
        <w:rPr>
          <w:lang w:eastAsia="zh-CN"/>
        </w:rPr>
      </w:pPr>
      <w:r>
        <w:rPr>
          <w:lang w:eastAsia="zh-CN"/>
        </w:rPr>
        <w:t>Shading models:</w:t>
      </w:r>
    </w:p>
    <w:p w14:paraId="23618727" w14:textId="6A2DFBD9" w:rsidR="003C1C3E" w:rsidRDefault="00344EB9" w:rsidP="00EE3B50">
      <w:pPr>
        <w:rPr>
          <w:lang w:eastAsia="zh-CN"/>
        </w:rPr>
      </w:pPr>
      <w:r>
        <w:rPr>
          <w:lang w:eastAsia="zh-CN"/>
        </w:rPr>
        <w:t>Shading models dictate how one interpolate the results of reflection models.</w:t>
      </w:r>
    </w:p>
    <w:p w14:paraId="0123B5D6" w14:textId="7782B716" w:rsidR="00344EB9" w:rsidRDefault="00344EB9" w:rsidP="00EE3B50">
      <w:pPr>
        <w:rPr>
          <w:lang w:eastAsia="zh-CN"/>
        </w:rPr>
      </w:pPr>
      <w:r>
        <w:rPr>
          <w:lang w:eastAsia="zh-CN"/>
        </w:rPr>
        <w:t xml:space="preserve">Reflection models determine how one determines the color of a surface at a </w:t>
      </w:r>
      <w:r w:rsidR="001D5899">
        <w:rPr>
          <w:lang w:eastAsia="zh-CN"/>
        </w:rPr>
        <w:t>particular point.</w:t>
      </w:r>
    </w:p>
    <w:p w14:paraId="355FF6C8" w14:textId="77777777" w:rsidR="00257BEE" w:rsidRDefault="00257BEE" w:rsidP="00EE3B50">
      <w:pPr>
        <w:rPr>
          <w:lang w:eastAsia="zh-CN"/>
        </w:rPr>
      </w:pPr>
    </w:p>
    <w:p w14:paraId="3D8B2601" w14:textId="462A7AE5" w:rsidR="00257BEE" w:rsidRDefault="00257BEE" w:rsidP="00EE3B50">
      <w:pPr>
        <w:rPr>
          <w:lang w:eastAsia="zh-CN"/>
        </w:rPr>
      </w:pPr>
      <w:r>
        <w:rPr>
          <w:lang w:eastAsia="zh-CN"/>
        </w:rPr>
        <w:t>OpenGL buffer:</w:t>
      </w:r>
    </w:p>
    <w:p w14:paraId="1E3DDBEB" w14:textId="6446D864" w:rsidR="00257BEE" w:rsidRDefault="00257BEE" w:rsidP="00EE3B50">
      <w:pPr>
        <w:rPr>
          <w:lang w:eastAsia="zh-CN"/>
        </w:rPr>
      </w:pPr>
      <w:r>
        <w:rPr>
          <w:lang w:eastAsia="zh-CN"/>
        </w:rPr>
        <w:t>What’</w:t>
      </w:r>
      <w:r w:rsidR="00F81F0A">
        <w:rPr>
          <w:lang w:eastAsia="zh-CN"/>
        </w:rPr>
        <w:t>s vertex buffer object?</w:t>
      </w:r>
    </w:p>
    <w:p w14:paraId="5C73DF2C" w14:textId="475655EE" w:rsidR="00257BEE" w:rsidRDefault="00257BEE" w:rsidP="00F81F0A">
      <w:pPr>
        <w:pStyle w:val="ListParagraph"/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Store all information of vertex in the VBO on the GPU</w:t>
      </w:r>
    </w:p>
    <w:p w14:paraId="4EBFBDF0" w14:textId="5EB82D7C" w:rsidR="008B68F3" w:rsidRDefault="00257BEE" w:rsidP="00F81F0A">
      <w:pPr>
        <w:pStyle w:val="ListParagraph"/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Array of floating point numbers</w:t>
      </w:r>
    </w:p>
    <w:p w14:paraId="489F969A" w14:textId="105F0DF1" w:rsidR="008B68F3" w:rsidRDefault="008B68F3" w:rsidP="00EE3B50">
      <w:pPr>
        <w:rPr>
          <w:lang w:eastAsia="zh-CN"/>
        </w:rPr>
      </w:pPr>
      <w:r>
        <w:rPr>
          <w:lang w:eastAsia="zh-CN"/>
        </w:rPr>
        <w:lastRenderedPageBreak/>
        <w:t>How to read from GPUs:</w:t>
      </w:r>
    </w:p>
    <w:p w14:paraId="487E38E3" w14:textId="08FBA0A3" w:rsidR="00F81F0A" w:rsidRDefault="007F1A38" w:rsidP="00EE3B50">
      <w:pPr>
        <w:rPr>
          <w:lang w:eastAsia="zh-CN"/>
        </w:rPr>
      </w:pPr>
      <w:r>
        <w:rPr>
          <w:lang w:eastAsia="zh-CN"/>
        </w:rPr>
        <w:t xml:space="preserve">VIA </w:t>
      </w:r>
      <w:r w:rsidR="00F81F0A">
        <w:rPr>
          <w:lang w:eastAsia="zh-CN"/>
        </w:rPr>
        <w:t>The IN variables in our shade program</w:t>
      </w:r>
      <w:r w:rsidR="007F4835">
        <w:rPr>
          <w:lang w:eastAsia="zh-CN"/>
        </w:rPr>
        <w:t>.</w:t>
      </w:r>
    </w:p>
    <w:p w14:paraId="4F5D8D13" w14:textId="77777777" w:rsidR="000054FA" w:rsidRDefault="000054FA" w:rsidP="00EE3B50">
      <w:pPr>
        <w:rPr>
          <w:lang w:eastAsia="zh-CN"/>
        </w:rPr>
      </w:pPr>
    </w:p>
    <w:p w14:paraId="52F9F675" w14:textId="3EAF8E8A" w:rsidR="000054FA" w:rsidRDefault="000054FA" w:rsidP="00EE3B50">
      <w:pPr>
        <w:rPr>
          <w:lang w:eastAsia="zh-CN"/>
        </w:rPr>
      </w:pPr>
      <w:r>
        <w:rPr>
          <w:lang w:eastAsia="zh-CN"/>
        </w:rPr>
        <w:t>In each different shader program, what’s the IN variable?</w:t>
      </w:r>
    </w:p>
    <w:p w14:paraId="5B93584E" w14:textId="77777777" w:rsidR="000054FA" w:rsidRDefault="000054FA" w:rsidP="00EE3B50">
      <w:pPr>
        <w:rPr>
          <w:lang w:eastAsia="zh-CN"/>
        </w:rPr>
      </w:pPr>
    </w:p>
    <w:p w14:paraId="6FFC14AE" w14:textId="3494A016" w:rsidR="000054FA" w:rsidRDefault="000054FA" w:rsidP="00EE3B50">
      <w:pPr>
        <w:rPr>
          <w:lang w:eastAsia="zh-CN"/>
        </w:rPr>
      </w:pPr>
      <w:r>
        <w:rPr>
          <w:lang w:eastAsia="zh-CN"/>
        </w:rPr>
        <w:t>Uniform variable:</w:t>
      </w:r>
    </w:p>
    <w:p w14:paraId="34B23B2B" w14:textId="7B201E26" w:rsidR="000054FA" w:rsidRDefault="000054FA" w:rsidP="00EE3B50">
      <w:pPr>
        <w:rPr>
          <w:lang w:eastAsia="zh-CN"/>
        </w:rPr>
      </w:pPr>
      <w:r>
        <w:rPr>
          <w:lang w:eastAsia="zh-CN"/>
        </w:rPr>
        <w:t xml:space="preserve">Variables that can be read by all threads. </w:t>
      </w:r>
    </w:p>
    <w:p w14:paraId="509EE766" w14:textId="5CE3C4A6" w:rsidR="000054FA" w:rsidRDefault="000054FA" w:rsidP="00EE3B50">
      <w:pPr>
        <w:rPr>
          <w:lang w:eastAsia="zh-CN"/>
        </w:rPr>
      </w:pPr>
      <w:r>
        <w:rPr>
          <w:lang w:eastAsia="zh-CN"/>
        </w:rPr>
        <w:t>All the same value across all programs.</w:t>
      </w:r>
    </w:p>
    <w:p w14:paraId="7B6F7353" w14:textId="27579D9C" w:rsidR="00AF3505" w:rsidRDefault="000054FA" w:rsidP="00EE3B50">
      <w:pPr>
        <w:rPr>
          <w:lang w:eastAsia="zh-CN"/>
        </w:rPr>
      </w:pPr>
      <w:r>
        <w:rPr>
          <w:lang w:eastAsia="zh-CN"/>
        </w:rPr>
        <w:t>Read only! IN</w:t>
      </w:r>
      <w:r w:rsidR="008D4A0D">
        <w:rPr>
          <w:lang w:eastAsia="zh-CN"/>
        </w:rPr>
        <w:t xml:space="preserve"> variables are always read </w:t>
      </w:r>
      <w:r w:rsidR="00AF3505">
        <w:rPr>
          <w:lang w:eastAsia="zh-CN"/>
        </w:rPr>
        <w:t>only, OUT variables can be written.</w:t>
      </w:r>
    </w:p>
    <w:p w14:paraId="55A7F465" w14:textId="77777777" w:rsidR="00AF3505" w:rsidRDefault="00AF3505" w:rsidP="00EE3B50">
      <w:pPr>
        <w:rPr>
          <w:lang w:eastAsia="zh-CN"/>
        </w:rPr>
      </w:pPr>
    </w:p>
    <w:p w14:paraId="11569CCE" w14:textId="62B4C8EF" w:rsidR="00841705" w:rsidRDefault="00841705" w:rsidP="00EE3B50">
      <w:pPr>
        <w:rPr>
          <w:lang w:eastAsia="zh-CN"/>
        </w:rPr>
      </w:pPr>
      <w:r>
        <w:rPr>
          <w:lang w:eastAsia="zh-CN"/>
        </w:rPr>
        <w:t>----final----</w:t>
      </w:r>
    </w:p>
    <w:p w14:paraId="3A78F52F" w14:textId="63086572" w:rsidR="00B6474F" w:rsidRDefault="00B6474F" w:rsidP="00EE3B50">
      <w:pPr>
        <w:rPr>
          <w:lang w:eastAsia="zh-CN"/>
        </w:rPr>
      </w:pPr>
      <w:r>
        <w:rPr>
          <w:lang w:eastAsia="zh-CN"/>
        </w:rPr>
        <w:t>Transform surface normal:</w:t>
      </w:r>
    </w:p>
    <w:p w14:paraId="281F0FD1" w14:textId="045E289E" w:rsidR="00B6474F" w:rsidRDefault="00B6474F" w:rsidP="00EE3B50">
      <w:pPr>
        <w:rPr>
          <w:lang w:eastAsia="zh-CN"/>
        </w:rPr>
      </w:pPr>
      <w:r>
        <w:rPr>
          <w:lang w:eastAsia="zh-CN"/>
        </w:rPr>
        <w:t xml:space="preserve">Multiply the local-space surface normal by the </w:t>
      </w:r>
      <w:r w:rsidRPr="00B6474F">
        <w:rPr>
          <w:b/>
          <w:lang w:eastAsia="zh-CN"/>
        </w:rPr>
        <w:t>inverse transpose</w:t>
      </w:r>
      <w:r>
        <w:rPr>
          <w:lang w:eastAsia="zh-CN"/>
        </w:rPr>
        <w:t xml:space="preserve"> of the model matrix to correctly bring it into world space.</w:t>
      </w:r>
      <w:r w:rsidR="00193E1A">
        <w:rPr>
          <w:lang w:eastAsia="zh-CN"/>
        </w:rPr>
        <w:t>(Matrix must not include translation components before inverted)</w:t>
      </w:r>
    </w:p>
    <w:p w14:paraId="2550E4A2" w14:textId="77777777" w:rsidR="00B6474F" w:rsidRDefault="00B6474F" w:rsidP="00EE3B50">
      <w:pPr>
        <w:rPr>
          <w:lang w:eastAsia="zh-CN"/>
        </w:rPr>
      </w:pPr>
    </w:p>
    <w:p w14:paraId="5428BC6D" w14:textId="34F4E3CD" w:rsidR="00167AC6" w:rsidRDefault="00167AC6" w:rsidP="00EE3B50">
      <w:pPr>
        <w:rPr>
          <w:lang w:eastAsia="zh-CN"/>
        </w:rPr>
      </w:pPr>
      <w:r>
        <w:rPr>
          <w:lang w:eastAsia="zh-CN"/>
        </w:rPr>
        <w:t>Backward raytracing:</w:t>
      </w:r>
    </w:p>
    <w:p w14:paraId="39D17EA9" w14:textId="2A56443E" w:rsidR="00167AC6" w:rsidRDefault="00600B85" w:rsidP="00EE3B50">
      <w:pPr>
        <w:rPr>
          <w:lang w:eastAsia="zh-CN"/>
        </w:rPr>
      </w:pPr>
      <w:r>
        <w:rPr>
          <w:lang w:eastAsia="zh-CN"/>
        </w:rPr>
        <w:t>We trace the path of photons in reverse: From each pixel of our camera screen into the scene, and back to the light source.</w:t>
      </w:r>
    </w:p>
    <w:p w14:paraId="290D3745" w14:textId="58C44612" w:rsidR="00D97B83" w:rsidRDefault="00D97B83" w:rsidP="00EE3B50">
      <w:pPr>
        <w:rPr>
          <w:lang w:eastAsia="zh-CN"/>
        </w:rPr>
      </w:pPr>
      <w:r>
        <w:rPr>
          <w:lang w:eastAsia="zh-CN"/>
        </w:rPr>
        <w:t>Definition:</w:t>
      </w:r>
    </w:p>
    <w:p w14:paraId="6C5895AA" w14:textId="5C859E12" w:rsidR="00D95700" w:rsidRDefault="00D97B83" w:rsidP="00EE3B50">
      <w:pPr>
        <w:rPr>
          <w:lang w:eastAsia="zh-CN"/>
        </w:rPr>
      </w:pPr>
      <w:r>
        <w:rPr>
          <w:lang w:eastAsia="zh-CN"/>
        </w:rPr>
        <w:t>Camera rays: emitted thru each pixel of the view screen and are tested against all geometry in the scene. When a c</w:t>
      </w:r>
      <w:r w:rsidR="00706B45">
        <w:rPr>
          <w:lang w:eastAsia="zh-CN"/>
        </w:rPr>
        <w:t>amera ray hits a scene object, a light-feeler ray is cast from the point of intersection to each light source in the scene.</w:t>
      </w:r>
      <w:r w:rsidR="00D95700">
        <w:rPr>
          <w:lang w:eastAsia="zh-CN"/>
        </w:rPr>
        <w:t>(reaches its light-&gt;contributes a portion of light, otherwise it contributes pure black</w:t>
      </w:r>
      <w:r w:rsidR="00E57348">
        <w:rPr>
          <w:lang w:eastAsia="zh-CN"/>
        </w:rPr>
        <w:t>.)</w:t>
      </w:r>
    </w:p>
    <w:p w14:paraId="6B89FB02" w14:textId="77777777" w:rsidR="002C655A" w:rsidRDefault="002C655A" w:rsidP="00EE3B50">
      <w:pPr>
        <w:rPr>
          <w:lang w:eastAsia="zh-CN"/>
        </w:rPr>
      </w:pPr>
    </w:p>
    <w:p w14:paraId="276F74D0" w14:textId="7C4B11B0" w:rsidR="002C655A" w:rsidRDefault="002C655A" w:rsidP="00EE3B50">
      <w:pPr>
        <w:rPr>
          <w:lang w:eastAsia="zh-CN"/>
        </w:rPr>
      </w:pPr>
      <w:r>
        <w:rPr>
          <w:lang w:eastAsia="zh-CN"/>
        </w:rPr>
        <w:t>Catmull-Clark subdivision</w:t>
      </w:r>
    </w:p>
    <w:p w14:paraId="79E1176A" w14:textId="395BFDC0" w:rsidR="002C655A" w:rsidRDefault="002C655A" w:rsidP="002C655A">
      <w:pPr>
        <w:pStyle w:val="ListParagraph"/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lastRenderedPageBreak/>
        <w:t>Initial mesh</w:t>
      </w:r>
    </w:p>
    <w:p w14:paraId="6CFCCD47" w14:textId="15E43106" w:rsidR="002C655A" w:rsidRDefault="002C655A" w:rsidP="002C655A">
      <w:pPr>
        <w:pStyle w:val="ListParagraph"/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 xml:space="preserve">For each face, compute its centroid </w:t>
      </w:r>
    </w:p>
    <w:p w14:paraId="6E397E68" w14:textId="377156FC" w:rsidR="002C655A" w:rsidRDefault="002C655A" w:rsidP="002C655A">
      <w:pPr>
        <w:pStyle w:val="ListParagraph"/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Compute the smoothed midpoint of each edge in the mesh</w:t>
      </w:r>
    </w:p>
    <w:p w14:paraId="28008815" w14:textId="0D035FAF" w:rsidR="002C655A" w:rsidRDefault="002C655A" w:rsidP="002C655A">
      <w:pPr>
        <w:pStyle w:val="ListParagraph"/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Smooth the original vertices</w:t>
      </w:r>
    </w:p>
    <w:p w14:paraId="557A80FC" w14:textId="0AB61E54" w:rsidR="002C655A" w:rsidRDefault="002C655A" w:rsidP="002C655A">
      <w:pPr>
        <w:pStyle w:val="ListParagraph"/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For each original face, split that face into N quadrangle faces</w:t>
      </w:r>
    </w:p>
    <w:p w14:paraId="5C2175EE" w14:textId="77777777" w:rsidR="002C655A" w:rsidRDefault="002C655A" w:rsidP="002C655A">
      <w:pPr>
        <w:rPr>
          <w:lang w:eastAsia="zh-CN"/>
        </w:rPr>
      </w:pPr>
    </w:p>
    <w:p w14:paraId="56C69945" w14:textId="77777777" w:rsidR="00B246A4" w:rsidRDefault="00B246A4" w:rsidP="002C655A">
      <w:pPr>
        <w:rPr>
          <w:lang w:eastAsia="zh-CN"/>
        </w:rPr>
      </w:pPr>
    </w:p>
    <w:p w14:paraId="6016BDD1" w14:textId="77777777" w:rsidR="00B246A4" w:rsidRDefault="00B246A4" w:rsidP="002C655A">
      <w:pPr>
        <w:rPr>
          <w:lang w:eastAsia="zh-CN"/>
        </w:rPr>
      </w:pPr>
    </w:p>
    <w:p w14:paraId="1BF2C3A9" w14:textId="6C6E5744" w:rsidR="00B246A4" w:rsidRDefault="00B246A4" w:rsidP="002C655A">
      <w:pPr>
        <w:rPr>
          <w:lang w:eastAsia="zh-CN"/>
        </w:rPr>
      </w:pPr>
      <w:r>
        <w:rPr>
          <w:lang w:eastAsia="zh-CN"/>
        </w:rPr>
        <w:t>Shader Execution Model:</w:t>
      </w:r>
    </w:p>
    <w:p w14:paraId="4B48EAD5" w14:textId="5A40FF72" w:rsidR="00B246A4" w:rsidRDefault="00B246A4" w:rsidP="002C655A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AAA0A75" wp14:editId="7AF16C00">
            <wp:extent cx="5943600" cy="2052320"/>
            <wp:effectExtent l="0" t="0" r="0" b="5080"/>
            <wp:docPr id="3" name="Picture 3" descr="../Screen%20Shot%202016-12-16%20at%207.42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6-12-16%20at%207.42.02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49CAC" w14:textId="3DD2419A" w:rsidR="00B246A4" w:rsidRDefault="00B246A4" w:rsidP="002C655A">
      <w:pPr>
        <w:rPr>
          <w:lang w:eastAsia="zh-CN"/>
        </w:rPr>
      </w:pPr>
      <w:r>
        <w:rPr>
          <w:lang w:eastAsia="zh-CN"/>
        </w:rPr>
        <w:t xml:space="preserve">Streaming input is usually things like vertex normal and fragment </w:t>
      </w:r>
      <w:r w:rsidR="00A55780">
        <w:rPr>
          <w:lang w:eastAsia="zh-CN"/>
        </w:rPr>
        <w:t>world positions, uniform inputs are like model matrix, camera matrix, textures, time. Output is to another part of the OpenGL pipeline, such as from a vertex shader to a fragment shader or a fragment shader to a frame buffer.</w:t>
      </w:r>
    </w:p>
    <w:p w14:paraId="16394FEA" w14:textId="77777777" w:rsidR="00F626A5" w:rsidRDefault="00F626A5" w:rsidP="00F626A5">
      <w:pPr>
        <w:rPr>
          <w:lang w:eastAsia="zh-CN"/>
        </w:rPr>
      </w:pPr>
    </w:p>
    <w:p w14:paraId="05E9710F" w14:textId="77777777" w:rsidR="00F626A5" w:rsidRDefault="00F626A5" w:rsidP="00F626A5">
      <w:pPr>
        <w:rPr>
          <w:lang w:eastAsia="zh-CN"/>
        </w:rPr>
      </w:pPr>
      <w:bookmarkStart w:id="0" w:name="_GoBack"/>
      <w:bookmarkEnd w:id="0"/>
      <w:r>
        <w:rPr>
          <w:lang w:eastAsia="zh-CN"/>
        </w:rPr>
        <w:t>Vertex shader:</w:t>
      </w:r>
    </w:p>
    <w:p w14:paraId="67A31068" w14:textId="77777777" w:rsidR="00F626A5" w:rsidRDefault="00F626A5" w:rsidP="00F626A5">
      <w:pPr>
        <w:rPr>
          <w:lang w:eastAsia="zh-CN"/>
        </w:rPr>
      </w:pPr>
      <w:r>
        <w:rPr>
          <w:lang w:eastAsia="zh-CN"/>
        </w:rPr>
        <w:t>Uniform: model matrix, view matrix</w:t>
      </w:r>
    </w:p>
    <w:p w14:paraId="75B95C51" w14:textId="77777777" w:rsidR="00F626A5" w:rsidRDefault="00F626A5" w:rsidP="00F626A5">
      <w:pPr>
        <w:rPr>
          <w:lang w:eastAsia="zh-CN"/>
        </w:rPr>
      </w:pPr>
      <w:r>
        <w:rPr>
          <w:lang w:eastAsia="zh-CN"/>
        </w:rPr>
        <w:t>In: vs_pos, vs_nor, vs_col</w:t>
      </w:r>
    </w:p>
    <w:p w14:paraId="631776E6" w14:textId="77777777" w:rsidR="00F626A5" w:rsidRDefault="00F626A5" w:rsidP="00F626A5">
      <w:pPr>
        <w:rPr>
          <w:lang w:eastAsia="zh-CN"/>
        </w:rPr>
      </w:pPr>
      <w:r>
        <w:rPr>
          <w:lang w:eastAsia="zh-CN"/>
        </w:rPr>
        <w:t>out: fs_col, fs_nor, fs_pos, fs_lightvector</w:t>
      </w:r>
    </w:p>
    <w:p w14:paraId="6D21C267" w14:textId="77777777" w:rsidR="00EE433B" w:rsidRDefault="00EE433B" w:rsidP="002C655A">
      <w:pPr>
        <w:rPr>
          <w:lang w:eastAsia="zh-CN"/>
        </w:rPr>
      </w:pPr>
    </w:p>
    <w:p w14:paraId="432BD850" w14:textId="65E0D0F8" w:rsidR="00EE433B" w:rsidRDefault="00EE433B" w:rsidP="002C655A">
      <w:pPr>
        <w:rPr>
          <w:lang w:eastAsia="zh-CN"/>
        </w:rPr>
      </w:pPr>
      <w:r>
        <w:rPr>
          <w:lang w:eastAsia="zh-CN"/>
        </w:rPr>
        <w:t>Fragment shader:</w:t>
      </w:r>
    </w:p>
    <w:p w14:paraId="4B6A70A0" w14:textId="15AB23C7" w:rsidR="00B457D7" w:rsidRDefault="00B457D7" w:rsidP="002C655A">
      <w:pPr>
        <w:rPr>
          <w:lang w:eastAsia="zh-CN"/>
        </w:rPr>
      </w:pPr>
      <w:r>
        <w:rPr>
          <w:lang w:eastAsia="zh-CN"/>
        </w:rPr>
        <w:t>Uniform: time</w:t>
      </w:r>
    </w:p>
    <w:p w14:paraId="19D2C0EF" w14:textId="45EC2A13" w:rsidR="0079710E" w:rsidRDefault="00240777" w:rsidP="002C655A">
      <w:pPr>
        <w:rPr>
          <w:lang w:eastAsia="zh-CN"/>
        </w:rPr>
      </w:pPr>
      <w:r>
        <w:rPr>
          <w:lang w:eastAsia="zh-CN"/>
        </w:rPr>
        <w:lastRenderedPageBreak/>
        <w:t>In: fs_pos</w:t>
      </w:r>
      <w:r w:rsidR="00FE6AFD">
        <w:rPr>
          <w:lang w:eastAsia="zh-CN"/>
        </w:rPr>
        <w:t xml:space="preserve">, </w:t>
      </w:r>
      <w:r w:rsidR="00EE433B">
        <w:rPr>
          <w:lang w:eastAsia="zh-CN"/>
        </w:rPr>
        <w:t>fs_col</w:t>
      </w:r>
      <w:r w:rsidR="00FE6AFD">
        <w:rPr>
          <w:lang w:eastAsia="zh-CN"/>
        </w:rPr>
        <w:t xml:space="preserve">, </w:t>
      </w:r>
      <w:r w:rsidR="0079710E">
        <w:rPr>
          <w:lang w:eastAsia="zh-CN"/>
        </w:rPr>
        <w:t>fs_normal</w:t>
      </w:r>
      <w:r w:rsidR="00FE6AFD">
        <w:rPr>
          <w:lang w:eastAsia="zh-CN"/>
        </w:rPr>
        <w:t xml:space="preserve">, </w:t>
      </w:r>
      <w:r w:rsidR="0079710E">
        <w:rPr>
          <w:lang w:eastAsia="zh-CN"/>
        </w:rPr>
        <w:t>fs_color</w:t>
      </w:r>
    </w:p>
    <w:p w14:paraId="28C30E23" w14:textId="14E04EA9" w:rsidR="00EE433B" w:rsidRDefault="00EE433B" w:rsidP="002C655A">
      <w:pPr>
        <w:rPr>
          <w:lang w:eastAsia="zh-CN"/>
        </w:rPr>
      </w:pPr>
      <w:r>
        <w:rPr>
          <w:lang w:eastAsia="zh-CN"/>
        </w:rPr>
        <w:t>out: out_col</w:t>
      </w:r>
    </w:p>
    <w:p w14:paraId="62D80FD4" w14:textId="77777777" w:rsidR="00FE5005" w:rsidRDefault="00FE5005" w:rsidP="002C655A">
      <w:pPr>
        <w:rPr>
          <w:lang w:eastAsia="zh-CN"/>
        </w:rPr>
      </w:pPr>
    </w:p>
    <w:p w14:paraId="3AF7D4FA" w14:textId="3286151E" w:rsidR="002D0A88" w:rsidRDefault="002D0A88" w:rsidP="002C655A">
      <w:pPr>
        <w:rPr>
          <w:lang w:eastAsia="zh-CN"/>
        </w:rPr>
      </w:pPr>
      <w:r>
        <w:rPr>
          <w:lang w:eastAsia="zh-CN"/>
        </w:rPr>
        <w:t>GLSL:</w:t>
      </w:r>
    </w:p>
    <w:p w14:paraId="60DA51EF" w14:textId="78B5F298" w:rsidR="002D0A88" w:rsidRDefault="002D0A88" w:rsidP="002C655A">
      <w:pPr>
        <w:rPr>
          <w:lang w:eastAsia="zh-CN"/>
        </w:rPr>
      </w:pPr>
      <w:r>
        <w:rPr>
          <w:lang w:eastAsia="zh-CN"/>
        </w:rPr>
        <w:t>Like c++ but without:</w:t>
      </w:r>
    </w:p>
    <w:p w14:paraId="77289CF6" w14:textId="6A8041D7" w:rsidR="002D0A88" w:rsidRDefault="002D0A88" w:rsidP="002C655A">
      <w:pPr>
        <w:rPr>
          <w:lang w:eastAsia="zh-CN"/>
        </w:rPr>
      </w:pPr>
      <w:r>
        <w:rPr>
          <w:lang w:eastAsia="zh-CN"/>
        </w:rPr>
        <w:t>Pointers, dynamic memory allocation, recursion, user-defined classes</w:t>
      </w:r>
    </w:p>
    <w:p w14:paraId="15E414EE" w14:textId="4E27512B" w:rsidR="00FE5005" w:rsidRDefault="002D0A88" w:rsidP="002C655A">
      <w:pPr>
        <w:rPr>
          <w:lang w:eastAsia="zh-CN"/>
        </w:rPr>
      </w:pPr>
      <w:r>
        <w:rPr>
          <w:lang w:eastAsia="zh-CN"/>
        </w:rPr>
        <w:t>Like c++ with:</w:t>
      </w:r>
    </w:p>
    <w:p w14:paraId="1D2C78E9" w14:textId="3AE22117" w:rsidR="002D0A88" w:rsidRDefault="002D0A88" w:rsidP="002C655A">
      <w:pPr>
        <w:rPr>
          <w:lang w:eastAsia="zh-CN"/>
        </w:rPr>
      </w:pPr>
      <w:r>
        <w:rPr>
          <w:lang w:eastAsia="zh-CN"/>
        </w:rPr>
        <w:t>Built-in linear algebra types(vector, matrix), built-in constructors, built-in math library, input/output qualifiers</w:t>
      </w:r>
    </w:p>
    <w:p w14:paraId="019E8F0A" w14:textId="77777777" w:rsidR="002D0A88" w:rsidRDefault="002D0A88" w:rsidP="002C655A">
      <w:pPr>
        <w:rPr>
          <w:lang w:eastAsia="zh-CN"/>
        </w:rPr>
      </w:pPr>
    </w:p>
    <w:p w14:paraId="3D2CDED3" w14:textId="6A9E4466" w:rsidR="00D85BD2" w:rsidRDefault="00D85BD2" w:rsidP="00D85BD2">
      <w:pPr>
        <w:rPr>
          <w:lang w:eastAsia="zh-CN"/>
        </w:rPr>
      </w:pPr>
      <w:r>
        <w:rPr>
          <w:lang w:eastAsia="zh-CN"/>
        </w:rPr>
        <w:t>bind matrix: World space to joint local space = inverse of transformation matrix when in bind pose</w:t>
      </w:r>
    </w:p>
    <w:p w14:paraId="7D6D138C" w14:textId="77777777" w:rsidR="00D85BD2" w:rsidRDefault="00D85BD2" w:rsidP="00D85BD2">
      <w:pPr>
        <w:rPr>
          <w:lang w:eastAsia="zh-CN"/>
        </w:rPr>
      </w:pPr>
      <w:r>
        <w:rPr>
          <w:lang w:eastAsia="zh-CN"/>
        </w:rPr>
        <w:t>Transformation matrix  * bind matrix * vertex pos -&gt; world space position.</w:t>
      </w:r>
    </w:p>
    <w:p w14:paraId="6313D860" w14:textId="5C93EC53" w:rsidR="00D85BD2" w:rsidRDefault="00D85BD2" w:rsidP="00D85BD2">
      <w:pPr>
        <w:rPr>
          <w:lang w:eastAsia="zh-CN"/>
        </w:rPr>
      </w:pPr>
      <w:r>
        <w:rPr>
          <w:rFonts w:hint="eastAsia"/>
          <w:lang w:eastAsia="zh-CN"/>
        </w:rPr>
        <w:t xml:space="preserve">Transformation matrix  </w:t>
      </w:r>
      <w:r>
        <w:rPr>
          <w:rFonts w:hint="eastAsia"/>
          <w:lang w:eastAsia="zh-CN"/>
        </w:rPr>
        <w:t>≠</w:t>
      </w:r>
      <w:r>
        <w:rPr>
          <w:rFonts w:hint="eastAsia"/>
          <w:lang w:eastAsia="zh-CN"/>
        </w:rPr>
        <w:t xml:space="preserve"> bind matrix if not in bind pose</w:t>
      </w:r>
    </w:p>
    <w:p w14:paraId="6A03AAED" w14:textId="77777777" w:rsidR="00FE5005" w:rsidRDefault="00FE5005" w:rsidP="002C655A">
      <w:pPr>
        <w:rPr>
          <w:lang w:eastAsia="zh-CN"/>
        </w:rPr>
      </w:pPr>
    </w:p>
    <w:p w14:paraId="468B3AD8" w14:textId="77777777" w:rsidR="00AA25D1" w:rsidRPr="00AA25D1" w:rsidRDefault="00AA25D1" w:rsidP="00AA25D1">
      <w:pPr>
        <w:rPr>
          <w:lang w:eastAsia="zh-CN"/>
        </w:rPr>
      </w:pPr>
      <w:r w:rsidRPr="00AA25D1">
        <w:rPr>
          <w:b/>
          <w:bCs/>
          <w:lang w:eastAsia="zh-CN"/>
        </w:rPr>
        <w:t>quaternions</w:t>
      </w:r>
      <w:r w:rsidRPr="00AA25D1">
        <w:rPr>
          <w:lang w:eastAsia="zh-CN"/>
        </w:rPr>
        <w:t> are a number system that extends the complex numbers.</w:t>
      </w:r>
    </w:p>
    <w:p w14:paraId="69E9F5F6" w14:textId="77777777" w:rsidR="00AA25D1" w:rsidRDefault="00AA25D1" w:rsidP="002C655A">
      <w:pPr>
        <w:rPr>
          <w:lang w:eastAsia="zh-CN"/>
        </w:rPr>
      </w:pPr>
    </w:p>
    <w:p w14:paraId="22C4E2A0" w14:textId="0F3F13DD" w:rsidR="00FA4DC7" w:rsidRDefault="00FA4DC7" w:rsidP="002C655A">
      <w:pPr>
        <w:rPr>
          <w:lang w:eastAsia="zh-CN"/>
        </w:rPr>
      </w:pPr>
      <w:r>
        <w:rPr>
          <w:rFonts w:hint="eastAsia"/>
          <w:lang w:eastAsia="zh-CN"/>
        </w:rPr>
        <w:t>Ray</w:t>
      </w:r>
      <w:r>
        <w:rPr>
          <w:lang w:eastAsia="zh-CN"/>
        </w:rPr>
        <w:t>marching:</w:t>
      </w:r>
    </w:p>
    <w:p w14:paraId="32CA201F" w14:textId="76620E92" w:rsidR="00FA4DC7" w:rsidRDefault="00FA4DC7" w:rsidP="002C655A">
      <w:pPr>
        <w:rPr>
          <w:lang w:eastAsia="zh-CN"/>
        </w:rPr>
      </w:pPr>
      <w:r>
        <w:rPr>
          <w:lang w:eastAsia="zh-CN"/>
        </w:rPr>
        <w:t>Essentially guess and check your way to a point of intersection</w:t>
      </w:r>
    </w:p>
    <w:p w14:paraId="11CE8997" w14:textId="5B7A09D9" w:rsidR="00FA4DC7" w:rsidRDefault="00FA4DC7" w:rsidP="002C655A">
      <w:pPr>
        <w:rPr>
          <w:lang w:eastAsia="zh-CN"/>
        </w:rPr>
      </w:pPr>
      <w:r>
        <w:rPr>
          <w:lang w:eastAsia="zh-CN"/>
        </w:rPr>
        <w:t>For increasing values of t, generate points along your ray until you find a point that approximately solves your surface equation.(wi</w:t>
      </w:r>
      <w:r w:rsidR="007E7AE4">
        <w:rPr>
          <w:lang w:eastAsia="zh-CN"/>
        </w:rPr>
        <w:t>thin some tolerance).</w:t>
      </w:r>
    </w:p>
    <w:p w14:paraId="4A0AF337" w14:textId="77777777" w:rsidR="001C015F" w:rsidRDefault="001C015F" w:rsidP="002C655A">
      <w:pPr>
        <w:rPr>
          <w:lang w:eastAsia="zh-CN"/>
        </w:rPr>
      </w:pPr>
    </w:p>
    <w:p w14:paraId="29582FB9" w14:textId="37938663" w:rsidR="000B1BF1" w:rsidRDefault="000B1BF1" w:rsidP="002C655A">
      <w:pPr>
        <w:rPr>
          <w:lang w:eastAsia="zh-CN"/>
        </w:rPr>
      </w:pPr>
      <w:r>
        <w:rPr>
          <w:lang w:eastAsia="zh-CN"/>
        </w:rPr>
        <w:t>Acceleration:</w:t>
      </w:r>
    </w:p>
    <w:p w14:paraId="372BA4C6" w14:textId="199D1A5D" w:rsidR="000B1BF1" w:rsidRDefault="000B1BF1" w:rsidP="000B1BF1">
      <w:pPr>
        <w:pStyle w:val="ListParagraph"/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Grid: divide space into grid of cubes, each cube stores pointers to elements inside it, test cubes in front-to-back order</w:t>
      </w:r>
    </w:p>
    <w:p w14:paraId="3B091363" w14:textId="2CFAE906" w:rsidR="000B1BF1" w:rsidRDefault="000B1BF1" w:rsidP="000B1BF1">
      <w:pPr>
        <w:rPr>
          <w:lang w:eastAsia="zh-CN"/>
        </w:rPr>
      </w:pPr>
      <w:r>
        <w:rPr>
          <w:lang w:eastAsia="zh-CN"/>
        </w:rPr>
        <w:t>Pro: simple, easy to traverse;  Con: What size? What if all fall in one cell?</w:t>
      </w:r>
    </w:p>
    <w:p w14:paraId="0013583B" w14:textId="40965398" w:rsidR="00E534FD" w:rsidRDefault="00777832" w:rsidP="00E534FD">
      <w:pPr>
        <w:pStyle w:val="ListParagraph"/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lastRenderedPageBreak/>
        <w:t xml:space="preserve">Octree: 3-d version of quadtree, divide bounding box into eight equal sub-boxes, recursively </w:t>
      </w:r>
      <w:r w:rsidR="00FB5A7B">
        <w:rPr>
          <w:lang w:eastAsia="zh-CN"/>
        </w:rPr>
        <w:t>subdivide if more than n elements in cell</w:t>
      </w:r>
      <w:r w:rsidR="00BC7679">
        <w:rPr>
          <w:lang w:eastAsia="zh-CN"/>
        </w:rPr>
        <w:t xml:space="preserve"> and depth &lt; d;</w:t>
      </w:r>
      <w:r w:rsidR="00C21249">
        <w:rPr>
          <w:lang w:eastAsia="zh-CN"/>
        </w:rPr>
        <w:t xml:space="preserve"> </w:t>
      </w:r>
      <w:r w:rsidR="00E534FD">
        <w:rPr>
          <w:lang w:eastAsia="zh-CN"/>
        </w:rPr>
        <w:t xml:space="preserve">Traverse octree using </w:t>
      </w:r>
      <w:r w:rsidR="00C21249">
        <w:rPr>
          <w:lang w:eastAsia="zh-CN"/>
        </w:rPr>
        <w:t xml:space="preserve">a </w:t>
      </w:r>
      <w:r w:rsidR="00E534FD">
        <w:rPr>
          <w:lang w:eastAsia="zh-CN"/>
        </w:rPr>
        <w:t>stack</w:t>
      </w:r>
      <w:r w:rsidR="00C21249">
        <w:rPr>
          <w:lang w:eastAsia="zh-CN"/>
        </w:rPr>
        <w:t>.</w:t>
      </w:r>
    </w:p>
    <w:p w14:paraId="075931AE" w14:textId="29A92D63" w:rsidR="00377382" w:rsidRDefault="00377382" w:rsidP="00377382">
      <w:pPr>
        <w:rPr>
          <w:lang w:eastAsia="zh-CN"/>
        </w:rPr>
      </w:pPr>
      <w:r>
        <w:rPr>
          <w:lang w:eastAsia="zh-CN"/>
        </w:rPr>
        <w:t>Pro: simple, adapts to geometry, easy to do dynamic updates</w:t>
      </w:r>
    </w:p>
    <w:p w14:paraId="55AB5A04" w14:textId="5427C9C7" w:rsidR="00377382" w:rsidRDefault="00377382" w:rsidP="00377382">
      <w:pPr>
        <w:rPr>
          <w:lang w:eastAsia="zh-CN"/>
        </w:rPr>
      </w:pPr>
      <w:r>
        <w:rPr>
          <w:lang w:eastAsia="zh-CN"/>
        </w:rPr>
        <w:t>Con: handle large objects poorly</w:t>
      </w:r>
    </w:p>
    <w:p w14:paraId="70A063F6" w14:textId="053661EA" w:rsidR="00377382" w:rsidRDefault="00E923FE" w:rsidP="00377382">
      <w:pPr>
        <w:pStyle w:val="ListParagraph"/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 xml:space="preserve">K-D tree: </w:t>
      </w:r>
      <w:r w:rsidR="00025B9F">
        <w:rPr>
          <w:lang w:eastAsia="zh-CN"/>
        </w:rPr>
        <w:t>split along one axis at a time, divide wherever you want</w:t>
      </w:r>
    </w:p>
    <w:p w14:paraId="1256F0B4" w14:textId="5F423E3C" w:rsidR="00025B9F" w:rsidRDefault="00025B9F" w:rsidP="00025B9F">
      <w:pPr>
        <w:rPr>
          <w:lang w:eastAsia="zh-CN"/>
        </w:rPr>
      </w:pPr>
      <w:r>
        <w:rPr>
          <w:lang w:eastAsia="zh-CN"/>
        </w:rPr>
        <w:t>Pro: more flexible, works great for point sets</w:t>
      </w:r>
    </w:p>
    <w:p w14:paraId="0B5A6EF3" w14:textId="040FF59A" w:rsidR="00025B9F" w:rsidRDefault="00025B9F" w:rsidP="00025B9F">
      <w:pPr>
        <w:rPr>
          <w:lang w:eastAsia="zh-CN"/>
        </w:rPr>
      </w:pPr>
      <w:r>
        <w:rPr>
          <w:lang w:eastAsia="zh-CN"/>
        </w:rPr>
        <w:t>Con: Extra complexity</w:t>
      </w:r>
    </w:p>
    <w:p w14:paraId="79559D42" w14:textId="604984DC" w:rsidR="00466798" w:rsidRDefault="00BA11A1" w:rsidP="00466798">
      <w:pPr>
        <w:pStyle w:val="ListParagraph"/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BSP(Binary Space Partition) trees</w:t>
      </w:r>
      <w:r w:rsidR="00CF56F6">
        <w:rPr>
          <w:lang w:eastAsia="zh-CN"/>
        </w:rPr>
        <w:t>(better K-D tree)</w:t>
      </w:r>
      <w:r>
        <w:rPr>
          <w:lang w:eastAsia="zh-CN"/>
        </w:rPr>
        <w:t xml:space="preserve">: </w:t>
      </w:r>
      <w:r w:rsidR="00EC690E">
        <w:rPr>
          <w:lang w:eastAsia="zh-CN"/>
        </w:rPr>
        <w:t xml:space="preserve">split on arbitrary plane, not </w:t>
      </w:r>
      <w:r w:rsidR="00815303">
        <w:rPr>
          <w:lang w:eastAsia="zh-CN"/>
        </w:rPr>
        <w:t>just axis-aligned, tighter bounding volumes than k-D tree, still easy to traverse from front-to-back</w:t>
      </w:r>
      <w:r w:rsidR="00466798">
        <w:rPr>
          <w:lang w:eastAsia="zh-CN"/>
        </w:rPr>
        <w:t xml:space="preserve">, but really hard to </w:t>
      </w:r>
      <w:r w:rsidR="00470E74">
        <w:rPr>
          <w:lang w:eastAsia="zh-CN"/>
        </w:rPr>
        <w:t>construct.</w:t>
      </w:r>
    </w:p>
    <w:p w14:paraId="7F7AD3B2" w14:textId="0AA51954" w:rsidR="00470E74" w:rsidRDefault="00470E74" w:rsidP="00466798">
      <w:pPr>
        <w:pStyle w:val="ListParagraph"/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B</w:t>
      </w:r>
      <w:r w:rsidR="0024172E">
        <w:rPr>
          <w:lang w:eastAsia="zh-CN"/>
        </w:rPr>
        <w:t>ounding Volumes:</w:t>
      </w:r>
    </w:p>
    <w:p w14:paraId="40EACC1C" w14:textId="37D03C5C" w:rsidR="0024172E" w:rsidRDefault="0024172E" w:rsidP="0024172E">
      <w:pPr>
        <w:rPr>
          <w:lang w:eastAsia="zh-CN"/>
        </w:rPr>
      </w:pPr>
      <w:r>
        <w:rPr>
          <w:lang w:eastAsia="zh-CN"/>
        </w:rPr>
        <w:t>Pro: tighter bounding boxes than octrees and k-D trees, easy to build, each object in only one left</w:t>
      </w:r>
    </w:p>
    <w:p w14:paraId="4E449335" w14:textId="4737CA3C" w:rsidR="0024172E" w:rsidRDefault="0024172E" w:rsidP="0024172E">
      <w:pPr>
        <w:rPr>
          <w:lang w:eastAsia="zh-CN"/>
        </w:rPr>
      </w:pPr>
      <w:r>
        <w:rPr>
          <w:lang w:eastAsia="zh-CN"/>
        </w:rPr>
        <w:t>C</w:t>
      </w:r>
      <w:r w:rsidR="00101797">
        <w:rPr>
          <w:lang w:eastAsia="zh-CN"/>
        </w:rPr>
        <w:t>on: overlapping boxes, hard to traverse</w:t>
      </w:r>
    </w:p>
    <w:p w14:paraId="734DC69F" w14:textId="4DB009FA" w:rsidR="00025B9F" w:rsidRDefault="0042248E" w:rsidP="00025B9F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E1BA6B3" wp14:editId="7179188F">
            <wp:extent cx="5932805" cy="2732405"/>
            <wp:effectExtent l="0" t="0" r="10795" b="10795"/>
            <wp:docPr id="4" name="Picture 4" descr="../Screen%20Shot%202016-12-17%20at%2012.41.2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6-12-17%20at%2012.41.26%20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13658" w14:textId="77777777" w:rsidR="00FE5005" w:rsidRDefault="00FE5005" w:rsidP="002C655A">
      <w:pPr>
        <w:rPr>
          <w:lang w:eastAsia="zh-CN"/>
        </w:rPr>
      </w:pPr>
    </w:p>
    <w:p w14:paraId="2CAB615D" w14:textId="64E2254E" w:rsidR="00C47A0A" w:rsidRDefault="00C47A0A" w:rsidP="002C655A">
      <w:pPr>
        <w:rPr>
          <w:lang w:eastAsia="zh-CN"/>
        </w:rPr>
      </w:pPr>
      <w:r>
        <w:rPr>
          <w:lang w:eastAsia="zh-CN"/>
        </w:rPr>
        <w:t>Perlin noise:</w:t>
      </w:r>
    </w:p>
    <w:p w14:paraId="45C2FFF5" w14:textId="60817AAD" w:rsidR="00C47A0A" w:rsidRDefault="00C47A0A" w:rsidP="002C655A">
      <w:pPr>
        <w:rPr>
          <w:lang w:eastAsia="zh-CN"/>
        </w:rPr>
      </w:pPr>
      <w:r>
        <w:rPr>
          <w:lang w:eastAsia="zh-CN"/>
        </w:rPr>
        <w:t>Some parameters:</w:t>
      </w:r>
    </w:p>
    <w:p w14:paraId="1987FA61" w14:textId="58C91E12" w:rsidR="00C47A0A" w:rsidRDefault="00C47A0A" w:rsidP="002C655A">
      <w:pPr>
        <w:rPr>
          <w:lang w:eastAsia="zh-CN"/>
        </w:rPr>
      </w:pPr>
      <w:r>
        <w:rPr>
          <w:lang w:eastAsia="zh-CN"/>
        </w:rPr>
        <w:lastRenderedPageBreak/>
        <w:t xml:space="preserve">Frequency: </w:t>
      </w:r>
      <w:r w:rsidR="006E27A3">
        <w:rPr>
          <w:lang w:eastAsia="zh-CN"/>
        </w:rPr>
        <w:t>1, 2, 4, 8</w:t>
      </w:r>
      <w:r w:rsidR="0094531B">
        <w:rPr>
          <w:lang w:eastAsia="zh-CN"/>
        </w:rPr>
        <w:t>, 16, 32 sampling times</w:t>
      </w:r>
    </w:p>
    <w:p w14:paraId="76F17BB7" w14:textId="574A4093" w:rsidR="00C47A0A" w:rsidRPr="00E105D4" w:rsidRDefault="00C47A0A" w:rsidP="002C655A">
      <w:pPr>
        <w:rPr>
          <w:lang w:eastAsia="zh-CN"/>
        </w:rPr>
      </w:pPr>
      <w:r>
        <w:rPr>
          <w:lang w:eastAsia="zh-CN"/>
        </w:rPr>
        <w:t xml:space="preserve">Persistence: </w:t>
      </w:r>
      <w:r w:rsidR="007614F0">
        <w:rPr>
          <w:lang w:eastAsia="zh-CN"/>
        </w:rPr>
        <w:t>time parameter for original noise function</w:t>
      </w:r>
      <w:r w:rsidR="00E105D4">
        <w:rPr>
          <w:lang w:eastAsia="zh-CN"/>
        </w:rPr>
        <w:t xml:space="preserve">, the higher persistence, the more noisy it would be </w:t>
      </w:r>
    </w:p>
    <w:p w14:paraId="65261E78" w14:textId="78A69CA8" w:rsidR="007614F0" w:rsidRDefault="00E919CE" w:rsidP="002C655A">
      <w:pPr>
        <w:rPr>
          <w:lang w:eastAsia="zh-CN"/>
        </w:rPr>
      </w:pPr>
      <w:r>
        <w:rPr>
          <w:lang w:eastAsia="zh-CN"/>
        </w:rPr>
        <w:t xml:space="preserve">Amplitude = persistence ^ </w:t>
      </w:r>
      <w:r w:rsidR="007C212A">
        <w:rPr>
          <w:lang w:eastAsia="zh-CN"/>
        </w:rPr>
        <w:t>numOctave</w:t>
      </w:r>
      <w:r w:rsidR="0086059D">
        <w:rPr>
          <w:lang w:eastAsia="zh-CN"/>
        </w:rPr>
        <w:t>s</w:t>
      </w:r>
    </w:p>
    <w:p w14:paraId="05C333EB" w14:textId="77777777" w:rsidR="00C47A0A" w:rsidRDefault="00C47A0A" w:rsidP="002C655A">
      <w:pPr>
        <w:rPr>
          <w:lang w:eastAsia="zh-CN"/>
        </w:rPr>
      </w:pPr>
    </w:p>
    <w:p w14:paraId="3E9DEE86" w14:textId="2DE896CF" w:rsidR="00A33A71" w:rsidRDefault="00A33A71" w:rsidP="002C655A">
      <w:pPr>
        <w:rPr>
          <w:lang w:eastAsia="zh-CN"/>
        </w:rPr>
      </w:pPr>
      <w:r>
        <w:rPr>
          <w:lang w:eastAsia="zh-CN"/>
        </w:rPr>
        <w:t>Shadow map:</w:t>
      </w:r>
      <w:r w:rsidR="004656D6">
        <w:rPr>
          <w:lang w:eastAsia="zh-CN"/>
        </w:rPr>
        <w:t xml:space="preserve"> </w:t>
      </w:r>
      <w:r>
        <w:rPr>
          <w:lang w:eastAsia="zh-CN"/>
        </w:rPr>
        <w:t xml:space="preserve">Render 2 images: one from eye, the other one from </w:t>
      </w:r>
      <w:r w:rsidR="00FA65C3">
        <w:rPr>
          <w:lang w:eastAsia="zh-CN"/>
        </w:rPr>
        <w:t>light source</w:t>
      </w:r>
      <w:r w:rsidR="00D95156">
        <w:rPr>
          <w:lang w:eastAsia="zh-CN"/>
        </w:rPr>
        <w:t xml:space="preserve">. Compare both maps, if the one from eye has correspondence in the one </w:t>
      </w:r>
      <w:r w:rsidR="002753CF">
        <w:rPr>
          <w:lang w:eastAsia="zh-CN"/>
        </w:rPr>
        <w:t>from light source, other it’s not obstructed, otherwise it would be in shadow.</w:t>
      </w:r>
    </w:p>
    <w:p w14:paraId="0BFFF547" w14:textId="1911D835" w:rsidR="004656D6" w:rsidRDefault="004656D6" w:rsidP="002C655A">
      <w:pPr>
        <w:rPr>
          <w:lang w:eastAsia="zh-CN"/>
        </w:rPr>
      </w:pPr>
      <w:r>
        <w:rPr>
          <w:lang w:eastAsia="zh-CN"/>
        </w:rPr>
        <w:t>Basic ray tranced shadows:</w:t>
      </w:r>
    </w:p>
    <w:p w14:paraId="75715D36" w14:textId="43DB48F3" w:rsidR="004656D6" w:rsidRDefault="004656D6" w:rsidP="004656D6">
      <w:pPr>
        <w:pStyle w:val="ListParagraph"/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t>Shoot ray from eye</w:t>
      </w:r>
    </w:p>
    <w:p w14:paraId="20B7BD06" w14:textId="6C09FEAD" w:rsidR="004656D6" w:rsidRDefault="004656D6" w:rsidP="004656D6">
      <w:pPr>
        <w:pStyle w:val="ListParagraph"/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t>Ray hits a surface</w:t>
      </w:r>
    </w:p>
    <w:p w14:paraId="53EDFCD9" w14:textId="39F0DEA2" w:rsidR="004656D6" w:rsidRDefault="004656D6" w:rsidP="004656D6">
      <w:pPr>
        <w:pStyle w:val="ListParagraph"/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t>Send shadow ray out to check if the light reaches the point</w:t>
      </w:r>
    </w:p>
    <w:p w14:paraId="2817F3CE" w14:textId="7C4231AE" w:rsidR="004656D6" w:rsidRDefault="002C7197" w:rsidP="004656D6">
      <w:pPr>
        <w:pStyle w:val="ListParagraph"/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t xml:space="preserve">If the shadow ray is </w:t>
      </w:r>
      <w:r w:rsidR="00E35B74">
        <w:rPr>
          <w:lang w:eastAsia="zh-CN"/>
        </w:rPr>
        <w:t xml:space="preserve">obstructed, </w:t>
      </w:r>
      <w:r w:rsidR="00EE0F80">
        <w:rPr>
          <w:lang w:eastAsia="zh-CN"/>
        </w:rPr>
        <w:t>then the point is in shadow.</w:t>
      </w:r>
    </w:p>
    <w:p w14:paraId="7E17D4A9" w14:textId="77777777" w:rsidR="00F017FD" w:rsidRDefault="00F017FD" w:rsidP="00F017FD">
      <w:pPr>
        <w:rPr>
          <w:lang w:eastAsia="zh-CN"/>
        </w:rPr>
      </w:pPr>
    </w:p>
    <w:p w14:paraId="7D057B4D" w14:textId="0D9AC1E6" w:rsidR="00276BB3" w:rsidRDefault="00276BB3" w:rsidP="00F017FD">
      <w:pPr>
        <w:rPr>
          <w:lang w:eastAsia="zh-CN"/>
        </w:rPr>
      </w:pPr>
      <w:r>
        <w:rPr>
          <w:rFonts w:hint="eastAsia"/>
          <w:lang w:eastAsia="zh-CN"/>
        </w:rPr>
        <w:t>Ad</w:t>
      </w:r>
      <w:r>
        <w:rPr>
          <w:lang w:eastAsia="zh-CN"/>
        </w:rPr>
        <w:t>vanced shadow mapping:</w:t>
      </w:r>
    </w:p>
    <w:p w14:paraId="179C34DA" w14:textId="71DACD0B" w:rsidR="00276BB3" w:rsidRDefault="00276BB3" w:rsidP="00276BB3">
      <w:pPr>
        <w:rPr>
          <w:lang w:eastAsia="zh-CN"/>
        </w:rPr>
      </w:pPr>
      <w:r>
        <w:rPr>
          <w:lang w:eastAsia="zh-CN"/>
        </w:rPr>
        <w:t>Want to fix perspective aliasing:</w:t>
      </w:r>
      <w:r w:rsidR="00E06914">
        <w:rPr>
          <w:lang w:eastAsia="zh-CN"/>
        </w:rPr>
        <w:t xml:space="preserve"> Need more detail near the eye and less detail away from the eye</w:t>
      </w:r>
    </w:p>
    <w:p w14:paraId="5422C463" w14:textId="3166696A" w:rsidR="00A33A71" w:rsidRDefault="00E06914" w:rsidP="002C655A">
      <w:pPr>
        <w:rPr>
          <w:lang w:eastAsia="zh-CN"/>
        </w:rPr>
      </w:pPr>
      <w:r>
        <w:rPr>
          <w:lang w:eastAsia="zh-CN"/>
        </w:rPr>
        <w:t xml:space="preserve">Want to handle texture </w:t>
      </w:r>
      <w:r w:rsidR="00251A4E">
        <w:rPr>
          <w:lang w:eastAsia="zh-CN"/>
        </w:rPr>
        <w:t xml:space="preserve">resolution limits: </w:t>
      </w:r>
      <w:r w:rsidR="002208F0">
        <w:rPr>
          <w:lang w:eastAsia="zh-CN"/>
        </w:rPr>
        <w:t xml:space="preserve">1. </w:t>
      </w:r>
      <w:r w:rsidR="00251A4E">
        <w:rPr>
          <w:lang w:eastAsia="zh-CN"/>
        </w:rPr>
        <w:t>Maintain constant texture resolution, indepe</w:t>
      </w:r>
      <w:r w:rsidR="002208F0">
        <w:rPr>
          <w:lang w:eastAsia="zh-CN"/>
        </w:rPr>
        <w:t xml:space="preserve">ndent of scene size  2. Center shadow map around eye </w:t>
      </w:r>
      <w:r w:rsidR="00EB6CBC">
        <w:rPr>
          <w:lang w:eastAsia="zh-CN"/>
        </w:rPr>
        <w:t xml:space="preserve"> 3. Shadow map </w:t>
      </w:r>
      <w:r w:rsidR="004C7C7F">
        <w:rPr>
          <w:lang w:eastAsia="zh-CN"/>
        </w:rPr>
        <w:t xml:space="preserve">should not cover </w:t>
      </w:r>
      <w:r w:rsidR="009B2FCA">
        <w:rPr>
          <w:lang w:eastAsia="zh-CN"/>
        </w:rPr>
        <w:t>areas that are out of view</w:t>
      </w:r>
    </w:p>
    <w:p w14:paraId="193F6DDD" w14:textId="77777777" w:rsidR="009B2FCA" w:rsidRDefault="009B2FCA" w:rsidP="002C655A">
      <w:pPr>
        <w:rPr>
          <w:lang w:eastAsia="zh-CN"/>
        </w:rPr>
      </w:pPr>
    </w:p>
    <w:p w14:paraId="65E031AB" w14:textId="2E95E211" w:rsidR="00080FC0" w:rsidRDefault="00080FC0" w:rsidP="002C655A">
      <w:pPr>
        <w:rPr>
          <w:lang w:eastAsia="zh-CN"/>
        </w:rPr>
      </w:pPr>
      <w:r>
        <w:rPr>
          <w:rFonts w:hint="eastAsia"/>
          <w:lang w:eastAsia="zh-CN"/>
        </w:rPr>
        <w:t>S</w:t>
      </w:r>
      <w:r w:rsidR="00803A35">
        <w:rPr>
          <w:rFonts w:hint="eastAsia"/>
          <w:lang w:eastAsia="zh-CN"/>
        </w:rPr>
        <w:t>pherical UV Mapping</w:t>
      </w:r>
      <w:r w:rsidR="002B0901">
        <w:rPr>
          <w:rFonts w:hint="eastAsia"/>
          <w:lang w:eastAsia="zh-CN"/>
        </w:rPr>
        <w:t>:</w:t>
      </w:r>
    </w:p>
    <w:p w14:paraId="1581C601" w14:textId="38E71F0D" w:rsidR="002B0901" w:rsidRPr="00E90010" w:rsidRDefault="002B0901" w:rsidP="002C655A">
      <w:pPr>
        <w:rPr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0EA5F56B" wp14:editId="6C9C07E0">
            <wp:extent cx="5932805" cy="2753995"/>
            <wp:effectExtent l="0" t="0" r="10795" b="0"/>
            <wp:docPr id="5" name="Picture 5" descr="../Screen%20Shot%202016-12-17%20at%207.04.2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6-12-17%20at%207.04.20%20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0901" w:rsidRPr="00E90010">
      <w:footerReference w:type="default" r:id="rId15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1F9514" w14:textId="77777777" w:rsidR="001E1291" w:rsidRDefault="001E1291">
      <w:r>
        <w:separator/>
      </w:r>
    </w:p>
    <w:p w14:paraId="04A6D744" w14:textId="77777777" w:rsidR="001E1291" w:rsidRDefault="001E1291"/>
  </w:endnote>
  <w:endnote w:type="continuationSeparator" w:id="0">
    <w:p w14:paraId="16D383EB" w14:textId="77777777" w:rsidR="001E1291" w:rsidRDefault="001E1291">
      <w:r>
        <w:continuationSeparator/>
      </w:r>
    </w:p>
    <w:p w14:paraId="4B7887D7" w14:textId="77777777" w:rsidR="001E1291" w:rsidRDefault="001E129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メイリオ">
    <w:charset w:val="80"/>
    <w:family w:val="auto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5EBB63" w14:textId="77777777" w:rsidR="00557F6D" w:rsidRDefault="00E666DB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626A5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546451" w14:textId="77777777" w:rsidR="001E1291" w:rsidRDefault="001E1291">
      <w:r>
        <w:separator/>
      </w:r>
    </w:p>
    <w:p w14:paraId="2A995F34" w14:textId="77777777" w:rsidR="001E1291" w:rsidRDefault="001E1291"/>
  </w:footnote>
  <w:footnote w:type="continuationSeparator" w:id="0">
    <w:p w14:paraId="0E1C5ECD" w14:textId="77777777" w:rsidR="001E1291" w:rsidRDefault="001E1291">
      <w:r>
        <w:continuationSeparator/>
      </w:r>
    </w:p>
    <w:p w14:paraId="716DA188" w14:textId="77777777" w:rsidR="001E1291" w:rsidRDefault="001E1291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25A49AA"/>
    <w:multiLevelType w:val="hybridMultilevel"/>
    <w:tmpl w:val="D084E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C6280F"/>
    <w:multiLevelType w:val="hybridMultilevel"/>
    <w:tmpl w:val="06DC8E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62A5AF8"/>
    <w:multiLevelType w:val="hybridMultilevel"/>
    <w:tmpl w:val="1CF062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2981394"/>
    <w:multiLevelType w:val="hybridMultilevel"/>
    <w:tmpl w:val="F2B81764"/>
    <w:lvl w:ilvl="0" w:tplc="4F06EAF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4F70260"/>
    <w:multiLevelType w:val="hybridMultilevel"/>
    <w:tmpl w:val="7F7AE1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CDD0D5D"/>
    <w:multiLevelType w:val="hybridMultilevel"/>
    <w:tmpl w:val="DA685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6"/>
  </w:num>
  <w:num w:numId="5">
    <w:abstractNumId w:val="7"/>
  </w:num>
  <w:num w:numId="6">
    <w:abstractNumId w:val="5"/>
  </w:num>
  <w:num w:numId="7">
    <w:abstractNumId w:val="4"/>
  </w:num>
  <w:num w:numId="8">
    <w:abstractNumId w:val="9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811"/>
    <w:rsid w:val="000054FA"/>
    <w:rsid w:val="00025B9F"/>
    <w:rsid w:val="0005245E"/>
    <w:rsid w:val="00054DE3"/>
    <w:rsid w:val="00080DAE"/>
    <w:rsid w:val="00080FC0"/>
    <w:rsid w:val="000B1BF1"/>
    <w:rsid w:val="000B6E84"/>
    <w:rsid w:val="00101797"/>
    <w:rsid w:val="001410E3"/>
    <w:rsid w:val="0014282D"/>
    <w:rsid w:val="00167AC6"/>
    <w:rsid w:val="00193E1A"/>
    <w:rsid w:val="001940D7"/>
    <w:rsid w:val="001C015F"/>
    <w:rsid w:val="001D5899"/>
    <w:rsid w:val="001E1291"/>
    <w:rsid w:val="002110E6"/>
    <w:rsid w:val="002208F0"/>
    <w:rsid w:val="00240777"/>
    <w:rsid w:val="0024172E"/>
    <w:rsid w:val="00251A4E"/>
    <w:rsid w:val="00257BEE"/>
    <w:rsid w:val="002753CF"/>
    <w:rsid w:val="00276BB3"/>
    <w:rsid w:val="00280705"/>
    <w:rsid w:val="002B0901"/>
    <w:rsid w:val="002C655A"/>
    <w:rsid w:val="002C7197"/>
    <w:rsid w:val="002D0A88"/>
    <w:rsid w:val="002E710C"/>
    <w:rsid w:val="00344EB9"/>
    <w:rsid w:val="0037670F"/>
    <w:rsid w:val="00377382"/>
    <w:rsid w:val="003A3C4E"/>
    <w:rsid w:val="003C1C3E"/>
    <w:rsid w:val="003F5449"/>
    <w:rsid w:val="00407A1A"/>
    <w:rsid w:val="00412061"/>
    <w:rsid w:val="0042248E"/>
    <w:rsid w:val="00436523"/>
    <w:rsid w:val="00444036"/>
    <w:rsid w:val="004629B7"/>
    <w:rsid w:val="004656D6"/>
    <w:rsid w:val="00466798"/>
    <w:rsid w:val="00470E74"/>
    <w:rsid w:val="004C35AE"/>
    <w:rsid w:val="004C7C7F"/>
    <w:rsid w:val="00557F6D"/>
    <w:rsid w:val="005B4194"/>
    <w:rsid w:val="00600B85"/>
    <w:rsid w:val="00632E1E"/>
    <w:rsid w:val="006D0BFE"/>
    <w:rsid w:val="006E27A3"/>
    <w:rsid w:val="006E32D5"/>
    <w:rsid w:val="00706B45"/>
    <w:rsid w:val="00737DB5"/>
    <w:rsid w:val="007614F0"/>
    <w:rsid w:val="00777832"/>
    <w:rsid w:val="0079710E"/>
    <w:rsid w:val="007C212A"/>
    <w:rsid w:val="007D38E0"/>
    <w:rsid w:val="007E7AE4"/>
    <w:rsid w:val="007F1A38"/>
    <w:rsid w:val="007F4835"/>
    <w:rsid w:val="00803A35"/>
    <w:rsid w:val="00815303"/>
    <w:rsid w:val="008360FE"/>
    <w:rsid w:val="00841705"/>
    <w:rsid w:val="0086059D"/>
    <w:rsid w:val="0089051B"/>
    <w:rsid w:val="008B68F3"/>
    <w:rsid w:val="008D0294"/>
    <w:rsid w:val="008D4A0D"/>
    <w:rsid w:val="008E1FB6"/>
    <w:rsid w:val="00906811"/>
    <w:rsid w:val="0094531B"/>
    <w:rsid w:val="009733BC"/>
    <w:rsid w:val="00983A5A"/>
    <w:rsid w:val="009A7EB6"/>
    <w:rsid w:val="009B2FCA"/>
    <w:rsid w:val="009E6201"/>
    <w:rsid w:val="00A33A71"/>
    <w:rsid w:val="00A55780"/>
    <w:rsid w:val="00A92F91"/>
    <w:rsid w:val="00AA25D1"/>
    <w:rsid w:val="00AA4821"/>
    <w:rsid w:val="00AA55AB"/>
    <w:rsid w:val="00AA6C63"/>
    <w:rsid w:val="00AF3505"/>
    <w:rsid w:val="00AF4C47"/>
    <w:rsid w:val="00AF711E"/>
    <w:rsid w:val="00B03EAE"/>
    <w:rsid w:val="00B246A4"/>
    <w:rsid w:val="00B457D7"/>
    <w:rsid w:val="00B6474F"/>
    <w:rsid w:val="00B65F41"/>
    <w:rsid w:val="00B83540"/>
    <w:rsid w:val="00BA11A1"/>
    <w:rsid w:val="00BA757D"/>
    <w:rsid w:val="00BC7679"/>
    <w:rsid w:val="00BD0434"/>
    <w:rsid w:val="00BD490A"/>
    <w:rsid w:val="00C21249"/>
    <w:rsid w:val="00C23AF9"/>
    <w:rsid w:val="00C47A0A"/>
    <w:rsid w:val="00C57CC9"/>
    <w:rsid w:val="00C641B6"/>
    <w:rsid w:val="00C818F0"/>
    <w:rsid w:val="00CF56F6"/>
    <w:rsid w:val="00D153D1"/>
    <w:rsid w:val="00D17C45"/>
    <w:rsid w:val="00D605BA"/>
    <w:rsid w:val="00D73DB5"/>
    <w:rsid w:val="00D85BD2"/>
    <w:rsid w:val="00D95156"/>
    <w:rsid w:val="00D95700"/>
    <w:rsid w:val="00D97B83"/>
    <w:rsid w:val="00DA4AF2"/>
    <w:rsid w:val="00DB5C92"/>
    <w:rsid w:val="00DE791C"/>
    <w:rsid w:val="00E06914"/>
    <w:rsid w:val="00E105D4"/>
    <w:rsid w:val="00E35B74"/>
    <w:rsid w:val="00E534FD"/>
    <w:rsid w:val="00E57348"/>
    <w:rsid w:val="00E666DB"/>
    <w:rsid w:val="00E90010"/>
    <w:rsid w:val="00E919CE"/>
    <w:rsid w:val="00E923FE"/>
    <w:rsid w:val="00E93147"/>
    <w:rsid w:val="00EB6CBC"/>
    <w:rsid w:val="00EC690E"/>
    <w:rsid w:val="00EE0F80"/>
    <w:rsid w:val="00EE3B50"/>
    <w:rsid w:val="00EE433B"/>
    <w:rsid w:val="00F017FD"/>
    <w:rsid w:val="00F12D2C"/>
    <w:rsid w:val="00F36C6A"/>
    <w:rsid w:val="00F523F7"/>
    <w:rsid w:val="00F626A5"/>
    <w:rsid w:val="00F81F0A"/>
    <w:rsid w:val="00FA4DC7"/>
    <w:rsid w:val="00FA65C3"/>
    <w:rsid w:val="00FB5A7B"/>
    <w:rsid w:val="00FC2992"/>
    <w:rsid w:val="00FE2528"/>
    <w:rsid w:val="00FE5005"/>
    <w:rsid w:val="00FE6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9C9CF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5245E"/>
    <w:rPr>
      <w:color w:val="214C5E" w:themeColor="followed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EE3B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29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mailto:Cis460@seas.upenn.edu" TargetMode="External"/><Relationship Id="rId8" Type="http://schemas.openxmlformats.org/officeDocument/2006/relationships/hyperlink" Target="http://www.cis.upenn.edu/~cis460/16fa/index.html" TargetMode="External"/><Relationship Id="rId9" Type="http://schemas.openxmlformats.org/officeDocument/2006/relationships/hyperlink" Target="http://www.piazza.com/upenn/fall2016/cis460560" TargetMode="External"/><Relationship Id="rId10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Groverchen/Library/Containers/com.microsoft.Word/Data/Library/Caches/TM10002086/Take%20Notes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120</TotalTime>
  <Pages>10</Pages>
  <Words>1105</Words>
  <Characters>6299</Characters>
  <Application>Microsoft Macintosh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Grover Chen</dc:creator>
  <cp:keywords/>
  <dc:description/>
  <cp:lastModifiedBy>Grover Chen</cp:lastModifiedBy>
  <cp:revision>152</cp:revision>
  <dcterms:created xsi:type="dcterms:W3CDTF">2016-08-31T17:29:00Z</dcterms:created>
  <dcterms:modified xsi:type="dcterms:W3CDTF">2016-12-19T15:53:00Z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